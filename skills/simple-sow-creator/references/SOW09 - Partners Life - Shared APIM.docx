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0E4B3" w14:textId="136D3EEF" w:rsidR="00755DBB" w:rsidRPr="006D57E6" w:rsidRDefault="0070395C" w:rsidP="00755DBB">
      <w:pPr>
        <w:pBdr>
          <w:top w:val="single" w:sz="12" w:space="5" w:color="808080"/>
        </w:pBdr>
        <w:rPr>
          <w:rFonts w:cs="Arial"/>
          <w:b/>
          <w:sz w:val="32"/>
          <w:szCs w:val="32"/>
        </w:rPr>
      </w:pPr>
      <w:r>
        <w:rPr>
          <w:rFonts w:cs="Arial"/>
          <w:b/>
          <w:noProof/>
          <w:sz w:val="32"/>
          <w:szCs w:val="32"/>
          <w:lang w:eastAsia="en-NZ"/>
        </w:rPr>
        <w:drawing>
          <wp:inline distT="0" distB="0" distL="0" distR="0" wp14:anchorId="6114105E" wp14:editId="59C4D32B">
            <wp:extent cx="2282400" cy="324000"/>
            <wp:effectExtent l="0" t="0" r="3810" b="0"/>
            <wp:docPr id="27" name="equinox_logo_use_in_MSWord new.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quinox_logo_use_in_MSWord new.wmf"/>
                    <pic:cNvPicPr/>
                  </pic:nvPicPr>
                  <pic:blipFill>
                    <a:blip r:embed="rId11" r:link="rId12" cstate="print">
                      <a:extLst>
                        <a:ext uri="{28A0092B-C50C-407E-A947-70E740481C1C}">
                          <a14:useLocalDpi xmlns:a14="http://schemas.microsoft.com/office/drawing/2010/main" val="0"/>
                        </a:ext>
                      </a:extLst>
                    </a:blip>
                    <a:stretch>
                      <a:fillRect/>
                    </a:stretch>
                  </pic:blipFill>
                  <pic:spPr>
                    <a:xfrm>
                      <a:off x="0" y="0"/>
                      <a:ext cx="2282400" cy="324000"/>
                    </a:xfrm>
                    <a:prstGeom prst="rect">
                      <a:avLst/>
                    </a:prstGeom>
                  </pic:spPr>
                </pic:pic>
              </a:graphicData>
            </a:graphic>
          </wp:inline>
        </w:drawing>
      </w:r>
    </w:p>
    <w:p w14:paraId="1A629CAB" w14:textId="77777777" w:rsidR="00702970" w:rsidRDefault="006212B8" w:rsidP="00DA4BA7">
      <w:pPr>
        <w:pStyle w:val="Heading1"/>
        <w:numPr>
          <w:ilvl w:val="0"/>
          <w:numId w:val="0"/>
        </w:numPr>
        <w:spacing w:after="0"/>
      </w:pPr>
      <w:r>
        <w:t>Statement of Work</w:t>
      </w:r>
      <w:r w:rsidR="00DA4BA7">
        <w:t xml:space="preserve"> </w:t>
      </w:r>
      <w:r w:rsidR="00C33F1C">
        <w:t>–</w:t>
      </w:r>
      <w:r w:rsidR="00DA4BA7">
        <w:t xml:space="preserve"> </w:t>
      </w:r>
      <w:r w:rsidR="00ED338F">
        <w:t xml:space="preserve">Short Form Consulting </w:t>
      </w:r>
      <w:r w:rsidR="00832EA4">
        <w:t>Project</w:t>
      </w:r>
    </w:p>
    <w:p w14:paraId="54210657" w14:textId="22F81F89" w:rsidR="0082491A" w:rsidRPr="00F63E95" w:rsidRDefault="00696E97" w:rsidP="00DA4BA7">
      <w:pPr>
        <w:pStyle w:val="Heading2"/>
        <w:numPr>
          <w:ilvl w:val="0"/>
          <w:numId w:val="0"/>
        </w:numPr>
        <w:spacing w:before="120"/>
      </w:pPr>
      <w:r>
        <w:t xml:space="preserve">Partners Life – </w:t>
      </w:r>
      <w:r w:rsidR="001F7105">
        <w:t>SOW</w:t>
      </w:r>
      <w:r w:rsidR="00F1394E">
        <w:t>0</w:t>
      </w:r>
      <w:r w:rsidR="00176009">
        <w:t>9</w:t>
      </w:r>
      <w:r w:rsidR="001F7105">
        <w:t>:</w:t>
      </w:r>
      <w:r>
        <w:t xml:space="preserve"> </w:t>
      </w:r>
      <w:r w:rsidR="00176009">
        <w:t>Shared APIM</w:t>
      </w:r>
    </w:p>
    <w:tbl>
      <w:tblPr>
        <w:tblStyle w:val="TableGrid"/>
        <w:tblW w:w="100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6"/>
        <w:gridCol w:w="8488"/>
      </w:tblGrid>
      <w:tr w:rsidR="002E3400" w:rsidRPr="00176009" w14:paraId="4270F3D6" w14:textId="77777777" w:rsidTr="003A4B0D">
        <w:tc>
          <w:tcPr>
            <w:tcW w:w="1566" w:type="dxa"/>
            <w:tcBorders>
              <w:top w:val="single" w:sz="8" w:space="0" w:color="auto"/>
            </w:tcBorders>
            <w:shd w:val="clear" w:color="auto" w:fill="E8E5DC"/>
          </w:tcPr>
          <w:p w14:paraId="11FD169E" w14:textId="77777777" w:rsidR="002E3400" w:rsidRPr="002735D9" w:rsidRDefault="00151643" w:rsidP="007977C7">
            <w:pPr>
              <w:spacing w:after="120"/>
              <w:rPr>
                <w:b/>
              </w:rPr>
            </w:pPr>
            <w:r w:rsidRPr="002735D9">
              <w:rPr>
                <w:b/>
              </w:rPr>
              <w:t>Consultant</w:t>
            </w:r>
            <w:r w:rsidR="006212B8" w:rsidRPr="002735D9">
              <w:rPr>
                <w:b/>
              </w:rPr>
              <w:t>s</w:t>
            </w:r>
            <w:r w:rsidRPr="002735D9">
              <w:rPr>
                <w:b/>
              </w:rPr>
              <w:t>:</w:t>
            </w:r>
          </w:p>
        </w:tc>
        <w:tc>
          <w:tcPr>
            <w:tcW w:w="8488" w:type="dxa"/>
            <w:tcBorders>
              <w:top w:val="single" w:sz="8" w:space="0" w:color="auto"/>
            </w:tcBorders>
          </w:tcPr>
          <w:p w14:paraId="56960600" w14:textId="77777777" w:rsidR="00AA5606" w:rsidRPr="002735D9" w:rsidRDefault="00FB59EC" w:rsidP="00B3299B">
            <w:r w:rsidRPr="002735D9">
              <w:t>Jacky Wang</w:t>
            </w:r>
            <w:r w:rsidR="00D0360C" w:rsidRPr="002735D9">
              <w:t>,</w:t>
            </w:r>
            <w:r w:rsidR="00813F70" w:rsidRPr="002735D9">
              <w:t xml:space="preserve"> </w:t>
            </w:r>
            <w:r w:rsidR="00505965" w:rsidRPr="002735D9">
              <w:t xml:space="preserve">Senior </w:t>
            </w:r>
            <w:r w:rsidR="00D0360C" w:rsidRPr="002735D9">
              <w:t>Cloud Engineer</w:t>
            </w:r>
            <w:r w:rsidR="002735D9" w:rsidRPr="002735D9">
              <w:t>,</w:t>
            </w:r>
          </w:p>
          <w:p w14:paraId="35596B2A" w14:textId="6B938336" w:rsidR="002735D9" w:rsidRPr="002735D9" w:rsidRDefault="002735D9" w:rsidP="00B3299B">
            <w:r w:rsidRPr="002735D9">
              <w:t>Andrew McDowell, Principal Architect</w:t>
            </w:r>
          </w:p>
        </w:tc>
      </w:tr>
      <w:tr w:rsidR="3BC73D9A" w14:paraId="63E6C7D9" w14:textId="77777777" w:rsidTr="003A4B0D">
        <w:trPr>
          <w:trHeight w:val="300"/>
        </w:trPr>
        <w:tc>
          <w:tcPr>
            <w:tcW w:w="1566" w:type="dxa"/>
            <w:shd w:val="clear" w:color="auto" w:fill="E8E5DC"/>
          </w:tcPr>
          <w:p w14:paraId="79DEE001" w14:textId="2F28CCC2" w:rsidR="1131AC8B" w:rsidRDefault="1131AC8B" w:rsidP="3BC73D9A">
            <w:pPr>
              <w:rPr>
                <w:b/>
                <w:bCs/>
              </w:rPr>
            </w:pPr>
            <w:r w:rsidRPr="3BC73D9A">
              <w:rPr>
                <w:b/>
                <w:bCs/>
              </w:rPr>
              <w:t>Background</w:t>
            </w:r>
          </w:p>
        </w:tc>
        <w:tc>
          <w:tcPr>
            <w:tcW w:w="8488" w:type="dxa"/>
          </w:tcPr>
          <w:p w14:paraId="4968ECFE" w14:textId="1D1C8204" w:rsidR="1131AC8B" w:rsidRDefault="1131AC8B" w:rsidP="3BC73D9A">
            <w:pPr>
              <w:pStyle w:val="Sign-offpage"/>
              <w:spacing w:before="0" w:after="0"/>
              <w:jc w:val="left"/>
            </w:pPr>
            <w:r>
              <w:t xml:space="preserve">Partners Life Limited (Partners Life) has several Azure API Management (APIM) services deployed to support API integrations across it’s Evince and </w:t>
            </w:r>
            <w:proofErr w:type="spellStart"/>
            <w:r>
              <w:t>MyPartnersLife</w:t>
            </w:r>
            <w:proofErr w:type="spellEnd"/>
            <w:r>
              <w:t xml:space="preserve"> (MPL) solutions. MPL is currently in the process of being moved into PAE Gen2 and this activity offers an opportunity to establish a consolidated Azure APIM (a.k.a. Shared APIM) available to MPL, Evince, and other Azure based workloads. This will help to control Azure resource costs and centralise administration of Azure hosted API services within Partners Life. </w:t>
            </w:r>
          </w:p>
          <w:p w14:paraId="5A4CE9C8" w14:textId="77777777" w:rsidR="3BC73D9A" w:rsidRDefault="3BC73D9A" w:rsidP="3BC73D9A">
            <w:pPr>
              <w:pStyle w:val="Sign-offpage"/>
              <w:spacing w:before="0" w:after="0"/>
              <w:jc w:val="left"/>
            </w:pPr>
          </w:p>
          <w:p w14:paraId="75E4EC46" w14:textId="5B77C91A" w:rsidR="1131AC8B" w:rsidRDefault="1131AC8B" w:rsidP="3BC73D9A">
            <w:pPr>
              <w:pStyle w:val="Sign-offpage"/>
              <w:spacing w:before="0" w:after="0"/>
              <w:jc w:val="left"/>
            </w:pPr>
            <w:r>
              <w:t xml:space="preserve">A review of the deployment options available for APIM recommended the use of the Centralised model over the Siloed and Federated models. Using a Centralised deployment for APIM allows multiple sets of APIs spanning multiple workloads to be deployed on a single instance of APIM. </w:t>
            </w:r>
          </w:p>
          <w:p w14:paraId="5F8A372E" w14:textId="77777777" w:rsidR="3BC73D9A" w:rsidRDefault="3BC73D9A" w:rsidP="3BC73D9A">
            <w:pPr>
              <w:pStyle w:val="Sign-offpage"/>
              <w:spacing w:before="0" w:after="0"/>
              <w:jc w:val="left"/>
            </w:pPr>
          </w:p>
          <w:p w14:paraId="74EFB27C" w14:textId="5ADC0A91" w:rsidR="1131AC8B" w:rsidRDefault="1131AC8B" w:rsidP="3BC73D9A">
            <w:pPr>
              <w:pStyle w:val="Sign-offpage"/>
              <w:spacing w:before="0" w:after="0"/>
              <w:ind w:left="360"/>
              <w:jc w:val="left"/>
              <w:rPr>
                <w:b/>
                <w:bCs/>
              </w:rPr>
            </w:pPr>
            <w:r>
              <w:rPr>
                <w:noProof/>
              </w:rPr>
              <w:drawing>
                <wp:inline distT="0" distB="0" distL="0" distR="0" wp14:anchorId="305BFB33" wp14:editId="1B0D13AC">
                  <wp:extent cx="4502960" cy="3672811"/>
                  <wp:effectExtent l="0" t="0" r="0" b="4445"/>
                  <wp:docPr id="97035543" name="Picture 1" descr="A diagram of a cloud comput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66345" name="Picture 1" descr="A diagram of a cloud computing system&#10;&#10;AI-generated content may be incorrect."/>
                          <pic:cNvPicPr/>
                        </pic:nvPicPr>
                        <pic:blipFill>
                          <a:blip r:embed="rId13"/>
                          <a:stretch>
                            <a:fillRect/>
                          </a:stretch>
                        </pic:blipFill>
                        <pic:spPr>
                          <a:xfrm>
                            <a:off x="0" y="0"/>
                            <a:ext cx="4508135" cy="3677032"/>
                          </a:xfrm>
                          <a:prstGeom prst="rect">
                            <a:avLst/>
                          </a:prstGeom>
                        </pic:spPr>
                      </pic:pic>
                    </a:graphicData>
                  </a:graphic>
                </wp:inline>
              </w:drawing>
            </w:r>
          </w:p>
          <w:p w14:paraId="44A3CEC2" w14:textId="77777777" w:rsidR="3BC73D9A" w:rsidRDefault="3BC73D9A" w:rsidP="3BC73D9A">
            <w:pPr>
              <w:pStyle w:val="Sign-offpage"/>
              <w:spacing w:before="0" w:after="0"/>
              <w:ind w:left="360"/>
              <w:jc w:val="left"/>
              <w:rPr>
                <w:b/>
                <w:bCs/>
              </w:rPr>
            </w:pPr>
          </w:p>
          <w:p w14:paraId="4D756451" w14:textId="29134CE9" w:rsidR="1131AC8B" w:rsidRDefault="1131AC8B" w:rsidP="3BC73D9A">
            <w:pPr>
              <w:pStyle w:val="Sign-offpage"/>
              <w:spacing w:before="0" w:after="0"/>
              <w:jc w:val="left"/>
            </w:pPr>
            <w:r>
              <w:t>The full list of recommendations from the APIM deployment review were as follows;</w:t>
            </w:r>
          </w:p>
          <w:p w14:paraId="5591C521" w14:textId="77777777" w:rsidR="3BC73D9A" w:rsidRDefault="3BC73D9A" w:rsidP="3BC73D9A">
            <w:pPr>
              <w:pStyle w:val="Sign-offpage"/>
              <w:spacing w:before="0" w:after="0"/>
              <w:jc w:val="left"/>
            </w:pPr>
          </w:p>
          <w:p w14:paraId="56386681" w14:textId="31BE34C5" w:rsidR="1131AC8B" w:rsidRDefault="1131AC8B" w:rsidP="3BC73D9A">
            <w:pPr>
              <w:pStyle w:val="ListParagraph"/>
              <w:spacing w:after="160" w:line="278" w:lineRule="auto"/>
            </w:pPr>
            <w:r>
              <w:t xml:space="preserve">Due to the current limitations of Workspaces in APIM that implement the Federated model, the Centralised APIM model is recommended. API's can be deployed at the APIM Service level to consolidate infrastructure costs and governance overhead. </w:t>
            </w:r>
            <w:r>
              <w:lastRenderedPageBreak/>
              <w:t xml:space="preserve">Once Workspace functionality becomes more fully featured later in 2026, Workspaces can be added to the centralised APIM to provide isolation for new workloads. </w:t>
            </w:r>
          </w:p>
          <w:p w14:paraId="388AA70D" w14:textId="0DDC9238" w:rsidR="1131AC8B" w:rsidRDefault="1131AC8B" w:rsidP="3BC73D9A">
            <w:pPr>
              <w:pStyle w:val="ListParagraph"/>
              <w:spacing w:after="160" w:line="278" w:lineRule="auto"/>
            </w:pPr>
            <w:r>
              <w:t xml:space="preserve">The APIM V2 family should be preferred for the Centralised APIM. While the APIM Classic family is more fully featured than the APIM V2 family, the lack of an in-place upgrade from Classic to V2 and the likelihood that new APIM features will target the V2 family weigh in its favour.  </w:t>
            </w:r>
          </w:p>
          <w:p w14:paraId="0B443BAA" w14:textId="77777777" w:rsidR="1131AC8B" w:rsidRDefault="1131AC8B" w:rsidP="3BC73D9A">
            <w:pPr>
              <w:pStyle w:val="ListParagraph"/>
              <w:spacing w:after="160" w:line="278" w:lineRule="auto"/>
            </w:pPr>
            <w:r>
              <w:t xml:space="preserve">APIM Standard V2 should be preferred for the Centralized APIM at this time. The additional features available in Premium V2 are not essential for the MPL deployment (first deployment on the centralised APIM) and they do not justify the additional cost. The Standard V2 also provides features currently used by the Evince Production APIM. </w:t>
            </w:r>
          </w:p>
          <w:p w14:paraId="60AEB8C9" w14:textId="77777777" w:rsidR="1131AC8B" w:rsidRDefault="1131AC8B" w:rsidP="3BC73D9A">
            <w:pPr>
              <w:pStyle w:val="ListParagraph"/>
              <w:spacing w:after="160" w:line="278" w:lineRule="auto"/>
            </w:pPr>
            <w:r>
              <w:t xml:space="preserve">Separate the deployment of the APIs from the deployment of the APIM infrastructure. This will allow the APIM infrastructure to be redeployed easily if Premium v2 tier is needed. </w:t>
            </w:r>
          </w:p>
          <w:p w14:paraId="0DAB824C" w14:textId="3F3E8F72" w:rsidR="1131AC8B" w:rsidRDefault="1131AC8B" w:rsidP="3BC73D9A">
            <w:pPr>
              <w:pStyle w:val="ListParagraph"/>
              <w:spacing w:after="160" w:line="278" w:lineRule="auto"/>
            </w:pPr>
            <w:r>
              <w:t>Deploy three centralised APIM's – one in each of the Integration Hub subscriptions (Dev, UAT and Prod).</w:t>
            </w:r>
          </w:p>
        </w:tc>
      </w:tr>
      <w:tr w:rsidR="0041611E" w:rsidRPr="00516748" w14:paraId="6C22E902" w14:textId="77777777" w:rsidTr="003A4B0D">
        <w:tc>
          <w:tcPr>
            <w:tcW w:w="1566" w:type="dxa"/>
            <w:shd w:val="clear" w:color="auto" w:fill="E8E5DC"/>
          </w:tcPr>
          <w:p w14:paraId="024740D2" w14:textId="77777777" w:rsidR="0041611E" w:rsidRPr="00516748" w:rsidRDefault="0041611E" w:rsidP="0041611E">
            <w:pPr>
              <w:spacing w:after="120"/>
              <w:rPr>
                <w:b/>
              </w:rPr>
            </w:pPr>
            <w:r w:rsidRPr="00516748">
              <w:rPr>
                <w:b/>
              </w:rPr>
              <w:lastRenderedPageBreak/>
              <w:t>Service Description (Scope Inclusion):</w:t>
            </w:r>
          </w:p>
        </w:tc>
        <w:tc>
          <w:tcPr>
            <w:tcW w:w="8488" w:type="dxa"/>
          </w:tcPr>
          <w:p w14:paraId="20883E09" w14:textId="585E75A0" w:rsidR="0041611E" w:rsidRPr="00516748" w:rsidRDefault="0041611E" w:rsidP="0041611E">
            <w:pPr>
              <w:spacing w:after="120"/>
            </w:pPr>
            <w:r w:rsidRPr="00516748">
              <w:t>The scope of the work Equinox IT will perform in this project includes:</w:t>
            </w:r>
          </w:p>
          <w:p w14:paraId="6B780467" w14:textId="71EA9B1F" w:rsidR="0061058F" w:rsidRPr="00516748" w:rsidRDefault="0061058F" w:rsidP="00CA715C">
            <w:pPr>
              <w:pStyle w:val="ListParagraph"/>
              <w:numPr>
                <w:ilvl w:val="0"/>
                <w:numId w:val="8"/>
              </w:numPr>
              <w:spacing w:after="120"/>
            </w:pPr>
            <w:r w:rsidRPr="00516748">
              <w:t>Remo</w:t>
            </w:r>
            <w:r w:rsidR="00774F5F" w:rsidRPr="00516748">
              <w:t>v</w:t>
            </w:r>
            <w:r w:rsidR="00F75EB2" w:rsidRPr="00516748">
              <w:t xml:space="preserve">ing </w:t>
            </w:r>
            <w:r w:rsidRPr="00516748">
              <w:t>the ACS instance created for the POC</w:t>
            </w:r>
            <w:r w:rsidR="00981BEF" w:rsidRPr="00516748">
              <w:t xml:space="preserve">. </w:t>
            </w:r>
          </w:p>
          <w:p w14:paraId="75009196" w14:textId="1E62F507" w:rsidR="0014790E" w:rsidRPr="00516748" w:rsidRDefault="00AC4246" w:rsidP="00CA715C">
            <w:pPr>
              <w:pStyle w:val="ListParagraph"/>
              <w:numPr>
                <w:ilvl w:val="0"/>
                <w:numId w:val="8"/>
              </w:numPr>
              <w:spacing w:after="120"/>
            </w:pPr>
            <w:r w:rsidRPr="00516748">
              <w:t xml:space="preserve">Setup a new Azure DevOps repo </w:t>
            </w:r>
            <w:r w:rsidR="00BA48C5" w:rsidRPr="00516748">
              <w:t xml:space="preserve">in the </w:t>
            </w:r>
            <w:r w:rsidR="0095042B">
              <w:t>Integration Hub</w:t>
            </w:r>
            <w:r w:rsidR="00BA48C5" w:rsidRPr="00516748">
              <w:t xml:space="preserve"> project to host the Terraform and deployment pipeline for </w:t>
            </w:r>
            <w:r w:rsidR="007E1315">
              <w:t>the Shared APIM resource</w:t>
            </w:r>
            <w:r w:rsidR="006C40D0" w:rsidRPr="00516748">
              <w:t xml:space="preserve">. </w:t>
            </w:r>
          </w:p>
          <w:p w14:paraId="6C019168" w14:textId="43D90B1D" w:rsidR="002C51C2" w:rsidRPr="00516748" w:rsidRDefault="00D959E4" w:rsidP="00CA715C">
            <w:pPr>
              <w:pStyle w:val="ListParagraph"/>
              <w:numPr>
                <w:ilvl w:val="0"/>
                <w:numId w:val="8"/>
              </w:numPr>
              <w:spacing w:after="120"/>
            </w:pPr>
            <w:r>
              <w:t>Deploying up to three</w:t>
            </w:r>
            <w:r w:rsidR="00D34AB9">
              <w:t xml:space="preserve"> Standard V2</w:t>
            </w:r>
            <w:r>
              <w:t xml:space="preserve"> instances </w:t>
            </w:r>
            <w:r w:rsidR="00D34AB9">
              <w:t xml:space="preserve">(Dev, Test and Prod) </w:t>
            </w:r>
            <w:r>
              <w:t>of</w:t>
            </w:r>
            <w:r w:rsidR="00993862" w:rsidRPr="00516748">
              <w:t xml:space="preserve"> the </w:t>
            </w:r>
            <w:r w:rsidR="0095042B">
              <w:t>Shared APIM</w:t>
            </w:r>
            <w:r w:rsidR="00993862" w:rsidRPr="00516748">
              <w:t xml:space="preserve"> into </w:t>
            </w:r>
            <w:r>
              <w:t xml:space="preserve">the </w:t>
            </w:r>
            <w:r w:rsidR="00993862" w:rsidRPr="00516748">
              <w:t>PAE Gen2</w:t>
            </w:r>
            <w:r w:rsidR="00FC2CFA" w:rsidRPr="00516748">
              <w:t xml:space="preserve"> </w:t>
            </w:r>
            <w:r w:rsidR="0095042B">
              <w:t>Integration Hub</w:t>
            </w:r>
            <w:r w:rsidR="00FC2CFA" w:rsidRPr="00516748">
              <w:t xml:space="preserve"> subscription</w:t>
            </w:r>
            <w:r w:rsidR="0095042B">
              <w:t>s</w:t>
            </w:r>
            <w:r>
              <w:t xml:space="preserve">. </w:t>
            </w:r>
          </w:p>
          <w:p w14:paraId="0F6E403F" w14:textId="7A5A393D" w:rsidR="009274AE" w:rsidRPr="00516748" w:rsidRDefault="006A3459" w:rsidP="00CA715C">
            <w:pPr>
              <w:pStyle w:val="ListParagraph"/>
              <w:numPr>
                <w:ilvl w:val="0"/>
                <w:numId w:val="8"/>
              </w:numPr>
              <w:spacing w:after="120"/>
            </w:pPr>
            <w:r>
              <w:t>Establishing</w:t>
            </w:r>
            <w:r w:rsidR="00ED192A">
              <w:t xml:space="preserve"> logging and alerting for the based APIM resource</w:t>
            </w:r>
            <w:r>
              <w:t xml:space="preserve">. </w:t>
            </w:r>
          </w:p>
          <w:p w14:paraId="56FD5412" w14:textId="7431268E" w:rsidR="00AF5B27" w:rsidRPr="00516748" w:rsidRDefault="00EC69D2" w:rsidP="00CA715C">
            <w:pPr>
              <w:pStyle w:val="ListParagraph"/>
              <w:numPr>
                <w:ilvl w:val="0"/>
                <w:numId w:val="8"/>
              </w:numPr>
              <w:spacing w:after="120"/>
            </w:pPr>
            <w:r w:rsidRPr="00516748">
              <w:t>Creating</w:t>
            </w:r>
            <w:r w:rsidR="001F1103" w:rsidRPr="00516748">
              <w:t xml:space="preserve"> as-built </w:t>
            </w:r>
            <w:r w:rsidR="00D3285B" w:rsidRPr="00516748">
              <w:t xml:space="preserve">/ solution description </w:t>
            </w:r>
            <w:r w:rsidR="001F1103" w:rsidRPr="00516748">
              <w:t xml:space="preserve">documentation for the </w:t>
            </w:r>
            <w:r w:rsidR="00ED192A">
              <w:t>Shared APIM solution</w:t>
            </w:r>
            <w:r w:rsidR="00DB02D6">
              <w:t xml:space="preserve"> including guidance on how Workload APIs should be</w:t>
            </w:r>
            <w:r w:rsidR="00DC03E6">
              <w:t xml:space="preserve"> managed and</w:t>
            </w:r>
            <w:r w:rsidR="00DB02D6">
              <w:t xml:space="preserve"> deployed</w:t>
            </w:r>
            <w:r w:rsidR="00DC03E6">
              <w:t xml:space="preserve"> onto the Shared APIM</w:t>
            </w:r>
            <w:r w:rsidR="00AF5B27" w:rsidRPr="00516748">
              <w:t xml:space="preserve">. </w:t>
            </w:r>
          </w:p>
          <w:p w14:paraId="0289A447" w14:textId="77777777" w:rsidR="00183354" w:rsidRPr="00516748" w:rsidRDefault="00183354" w:rsidP="00183354">
            <w:pPr>
              <w:pStyle w:val="ListParagraph"/>
              <w:numPr>
                <w:ilvl w:val="0"/>
                <w:numId w:val="8"/>
              </w:numPr>
              <w:spacing w:after="120"/>
            </w:pPr>
            <w:r w:rsidRPr="00516748">
              <w:t>Raising change requests, attending meetings, coordination, and project administration.</w:t>
            </w:r>
          </w:p>
          <w:p w14:paraId="25C0AFBF" w14:textId="52A19342" w:rsidR="00183354" w:rsidRPr="00516748" w:rsidRDefault="00183354" w:rsidP="00183354">
            <w:pPr>
              <w:pStyle w:val="ListParagraph"/>
              <w:numPr>
                <w:ilvl w:val="0"/>
                <w:numId w:val="8"/>
              </w:numPr>
              <w:spacing w:after="120"/>
            </w:pPr>
            <w:r w:rsidRPr="00516748">
              <w:t xml:space="preserve">Collaborating with Partners Life and </w:t>
            </w:r>
            <w:r w:rsidR="00E63016" w:rsidRPr="00516748">
              <w:t xml:space="preserve">their vendors as required </w:t>
            </w:r>
            <w:r w:rsidRPr="00516748">
              <w:t xml:space="preserve">to achieve the objectives of this SOW. </w:t>
            </w:r>
          </w:p>
        </w:tc>
      </w:tr>
      <w:tr w:rsidR="0041611E" w:rsidRPr="00516748" w14:paraId="4F379150" w14:textId="77777777" w:rsidTr="003A4B0D">
        <w:tc>
          <w:tcPr>
            <w:tcW w:w="1566" w:type="dxa"/>
            <w:shd w:val="clear" w:color="auto" w:fill="E8E5DC"/>
          </w:tcPr>
          <w:p w14:paraId="1251DB87" w14:textId="6009E328" w:rsidR="0041611E" w:rsidRPr="00516748" w:rsidRDefault="0041611E" w:rsidP="0041611E">
            <w:pPr>
              <w:spacing w:after="120"/>
              <w:rPr>
                <w:b/>
              </w:rPr>
            </w:pPr>
            <w:r w:rsidRPr="00516748">
              <w:rPr>
                <w:b/>
              </w:rPr>
              <w:t>Service Description (Scope Exclusion):</w:t>
            </w:r>
          </w:p>
        </w:tc>
        <w:tc>
          <w:tcPr>
            <w:tcW w:w="8488" w:type="dxa"/>
          </w:tcPr>
          <w:p w14:paraId="765C6313" w14:textId="77777777" w:rsidR="0041611E" w:rsidRPr="00516748" w:rsidRDefault="0041611E" w:rsidP="0041611E">
            <w:pPr>
              <w:spacing w:after="120"/>
            </w:pPr>
            <w:r w:rsidRPr="00516748">
              <w:t>Items excluded from the scope are:</w:t>
            </w:r>
          </w:p>
          <w:p w14:paraId="2D004F92" w14:textId="6B597BA7" w:rsidR="00250698" w:rsidRPr="00516748" w:rsidRDefault="00ED192A" w:rsidP="003D5498">
            <w:pPr>
              <w:pStyle w:val="ListParagraph"/>
              <w:numPr>
                <w:ilvl w:val="0"/>
                <w:numId w:val="10"/>
              </w:numPr>
              <w:spacing w:after="120"/>
            </w:pPr>
            <w:r>
              <w:t xml:space="preserve">Configuring alerting </w:t>
            </w:r>
            <w:r w:rsidR="00701B26">
              <w:t xml:space="preserve">or monitoring </w:t>
            </w:r>
            <w:r>
              <w:t xml:space="preserve">for </w:t>
            </w:r>
            <w:r w:rsidR="000B4E70">
              <w:t xml:space="preserve">workload </w:t>
            </w:r>
            <w:r>
              <w:t>API</w:t>
            </w:r>
            <w:r w:rsidR="000B4E70">
              <w:t>s</w:t>
            </w:r>
            <w:r>
              <w:t xml:space="preserve"> deployed into the Shared APIM. </w:t>
            </w:r>
            <w:r w:rsidR="006B6AC5">
              <w:t>Workload API</w:t>
            </w:r>
            <w:r w:rsidR="00701B26">
              <w:t xml:space="preserve"> monitoring and alerting requirements </w:t>
            </w:r>
            <w:r>
              <w:t xml:space="preserve">can be </w:t>
            </w:r>
            <w:r w:rsidR="006B6AC5">
              <w:t xml:space="preserve">determined in </w:t>
            </w:r>
            <w:r w:rsidR="000B4E70">
              <w:t xml:space="preserve">consultation with the vendor responsible </w:t>
            </w:r>
            <w:r w:rsidR="00EF4985">
              <w:t xml:space="preserve">as part of deploying a new workload onto the Shared APIM. </w:t>
            </w:r>
          </w:p>
          <w:p w14:paraId="38BCA1BC" w14:textId="135EBED8" w:rsidR="0079432D" w:rsidRPr="00516748" w:rsidRDefault="0079432D" w:rsidP="003D5498">
            <w:pPr>
              <w:pStyle w:val="ListParagraph"/>
              <w:numPr>
                <w:ilvl w:val="0"/>
                <w:numId w:val="10"/>
              </w:numPr>
              <w:spacing w:after="120"/>
            </w:pPr>
            <w:r w:rsidRPr="00516748">
              <w:t xml:space="preserve">Ongoing support for the </w:t>
            </w:r>
            <w:r w:rsidR="00DC03E6">
              <w:t>Shared APIM</w:t>
            </w:r>
            <w:r w:rsidR="003A03C0" w:rsidRPr="00516748">
              <w:t xml:space="preserve"> once deployed. </w:t>
            </w:r>
            <w:r w:rsidR="00C219DD" w:rsidRPr="00516748">
              <w:t xml:space="preserve">Ongoing support will be provided under the </w:t>
            </w:r>
            <w:r w:rsidR="009A26FA" w:rsidRPr="00516748">
              <w:t xml:space="preserve">Azure </w:t>
            </w:r>
            <w:r w:rsidR="00C219DD" w:rsidRPr="00516748">
              <w:t xml:space="preserve">Managed Services agreement </w:t>
            </w:r>
            <w:r w:rsidR="009A26FA" w:rsidRPr="00516748">
              <w:t>between Partners Life and</w:t>
            </w:r>
            <w:r w:rsidR="00C219DD" w:rsidRPr="00516748">
              <w:t xml:space="preserve"> Equinox IT.  </w:t>
            </w:r>
          </w:p>
          <w:p w14:paraId="113A7E89" w14:textId="5AD09C48" w:rsidR="0041611E" w:rsidRPr="00516748" w:rsidRDefault="0041611E" w:rsidP="003D5498">
            <w:pPr>
              <w:pStyle w:val="ListParagraph"/>
              <w:numPr>
                <w:ilvl w:val="0"/>
                <w:numId w:val="10"/>
              </w:numPr>
              <w:spacing w:after="120"/>
            </w:pPr>
            <w:r w:rsidRPr="00516748">
              <w:t>Any licensing or subscription fees</w:t>
            </w:r>
            <w:r w:rsidR="00CD0808" w:rsidRPr="00516748">
              <w:t xml:space="preserve">. </w:t>
            </w:r>
          </w:p>
          <w:p w14:paraId="547608AC" w14:textId="2EB92E85" w:rsidR="0041611E" w:rsidRPr="00516748" w:rsidRDefault="0041611E" w:rsidP="003D5498">
            <w:pPr>
              <w:pStyle w:val="ListParagraph"/>
              <w:numPr>
                <w:ilvl w:val="0"/>
                <w:numId w:val="10"/>
              </w:numPr>
              <w:spacing w:after="120"/>
            </w:pPr>
            <w:r w:rsidRPr="00516748">
              <w:t>Any other work item not mentioned in the Scope Inclusions above.</w:t>
            </w:r>
          </w:p>
        </w:tc>
      </w:tr>
    </w:tbl>
    <w:p w14:paraId="197096FD" w14:textId="77777777" w:rsidR="00EE3E4C" w:rsidRDefault="00EE3E4C">
      <w:r>
        <w:br w:type="page"/>
      </w:r>
    </w:p>
    <w:tbl>
      <w:tblPr>
        <w:tblStyle w:val="TableGrid"/>
        <w:tblW w:w="100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6"/>
        <w:gridCol w:w="8488"/>
      </w:tblGrid>
      <w:tr w:rsidR="008809C3" w:rsidRPr="00516748" w14:paraId="2FDBDAE3" w14:textId="77777777" w:rsidTr="003A4B0D">
        <w:tc>
          <w:tcPr>
            <w:tcW w:w="1566" w:type="dxa"/>
            <w:shd w:val="clear" w:color="auto" w:fill="E8E5DC"/>
          </w:tcPr>
          <w:p w14:paraId="21CE9A4F" w14:textId="28A33D3A" w:rsidR="008809C3" w:rsidRPr="00516748" w:rsidRDefault="00E2521D" w:rsidP="008809C3">
            <w:pPr>
              <w:spacing w:after="120"/>
              <w:rPr>
                <w:b/>
              </w:rPr>
            </w:pPr>
            <w:r w:rsidRPr="00516748">
              <w:lastRenderedPageBreak/>
              <w:br w:type="page"/>
            </w:r>
            <w:r w:rsidR="003C0E27" w:rsidRPr="00516748">
              <w:br w:type="page"/>
            </w:r>
            <w:r w:rsidR="00B00305" w:rsidRPr="00516748">
              <w:rPr>
                <w:b/>
              </w:rPr>
              <w:t xml:space="preserve"> Assumptions</w:t>
            </w:r>
            <w:r w:rsidR="0084292D" w:rsidRPr="00516748">
              <w:rPr>
                <w:b/>
              </w:rPr>
              <w:t xml:space="preserve">: </w:t>
            </w:r>
          </w:p>
        </w:tc>
        <w:tc>
          <w:tcPr>
            <w:tcW w:w="8488" w:type="dxa"/>
          </w:tcPr>
          <w:p w14:paraId="7174DEFF" w14:textId="55ACA4E2" w:rsidR="00A22516" w:rsidRPr="00516748" w:rsidRDefault="009C1D33" w:rsidP="007C29A5">
            <w:pPr>
              <w:spacing w:after="120"/>
            </w:pPr>
            <w:r w:rsidRPr="00516748">
              <w:t xml:space="preserve">Assumptions impacting this </w:t>
            </w:r>
            <w:r w:rsidR="00B90A44" w:rsidRPr="00516748">
              <w:t>Statement of Work</w:t>
            </w:r>
            <w:r w:rsidR="00254A32" w:rsidRPr="00516748">
              <w:t>:</w:t>
            </w:r>
          </w:p>
          <w:p w14:paraId="273B7A9F" w14:textId="64512DDA" w:rsidR="002D1507" w:rsidRPr="00516748" w:rsidRDefault="005F552D" w:rsidP="00056630">
            <w:pPr>
              <w:pStyle w:val="ListParagraph"/>
              <w:numPr>
                <w:ilvl w:val="0"/>
                <w:numId w:val="10"/>
              </w:numPr>
              <w:spacing w:after="120"/>
            </w:pPr>
            <w:r>
              <w:t xml:space="preserve">The MPL project is dependent on the completion of this SOW and </w:t>
            </w:r>
            <w:r w:rsidR="00755282">
              <w:t>the Shared APIM will need to be deployed as rapidly as possible</w:t>
            </w:r>
            <w:r w:rsidR="00F75EB2" w:rsidRPr="00516748">
              <w:t xml:space="preserve">. </w:t>
            </w:r>
          </w:p>
        </w:tc>
      </w:tr>
      <w:tr w:rsidR="008809C3" w:rsidRPr="00516748" w14:paraId="372AB6C4" w14:textId="77777777" w:rsidTr="003A4B0D">
        <w:tc>
          <w:tcPr>
            <w:tcW w:w="1566" w:type="dxa"/>
            <w:shd w:val="clear" w:color="auto" w:fill="E8E5DC"/>
          </w:tcPr>
          <w:p w14:paraId="206907FD" w14:textId="77777777" w:rsidR="008809C3" w:rsidRPr="00516748" w:rsidRDefault="008809C3" w:rsidP="006212B8">
            <w:pPr>
              <w:spacing w:after="120"/>
              <w:rPr>
                <w:b/>
              </w:rPr>
            </w:pPr>
            <w:r w:rsidRPr="00516748">
              <w:rPr>
                <w:b/>
              </w:rPr>
              <w:t>Formal Deliverables:</w:t>
            </w:r>
          </w:p>
        </w:tc>
        <w:tc>
          <w:tcPr>
            <w:tcW w:w="8488" w:type="dxa"/>
          </w:tcPr>
          <w:p w14:paraId="7864405C" w14:textId="77777777" w:rsidR="00402519" w:rsidRPr="00516748" w:rsidRDefault="00402519" w:rsidP="00402519">
            <w:pPr>
              <w:spacing w:before="60" w:after="60"/>
            </w:pPr>
            <w:r w:rsidRPr="00516748">
              <w:t>The formal deliverables of this project will be:</w:t>
            </w:r>
          </w:p>
          <w:p w14:paraId="31D8467E" w14:textId="3AF167BC" w:rsidR="00D657FD" w:rsidRPr="00516748" w:rsidRDefault="00755282" w:rsidP="00FB5226">
            <w:pPr>
              <w:pStyle w:val="ListParagraph"/>
              <w:numPr>
                <w:ilvl w:val="0"/>
                <w:numId w:val="10"/>
              </w:numPr>
              <w:spacing w:after="120"/>
              <w:ind w:left="751"/>
            </w:pPr>
            <w:r>
              <w:t>Standard V2 Azure API Management service deployed in the Dev, Test and Prod Integration Hub subscriptions</w:t>
            </w:r>
            <w:r w:rsidR="00B97897" w:rsidRPr="00516748">
              <w:t>.</w:t>
            </w:r>
          </w:p>
          <w:p w14:paraId="39060641" w14:textId="5C3B9865" w:rsidR="00B97897" w:rsidRPr="00516748" w:rsidRDefault="00D657FD" w:rsidP="00D657FD">
            <w:pPr>
              <w:pStyle w:val="ListParagraph"/>
              <w:numPr>
                <w:ilvl w:val="0"/>
                <w:numId w:val="10"/>
              </w:numPr>
              <w:spacing w:after="120"/>
              <w:ind w:left="751"/>
            </w:pPr>
            <w:r w:rsidRPr="00516748">
              <w:t>As built</w:t>
            </w:r>
            <w:r w:rsidR="000D35E1" w:rsidRPr="00516748">
              <w:t xml:space="preserve"> / solution description</w:t>
            </w:r>
            <w:r w:rsidRPr="00516748">
              <w:t xml:space="preserve"> documentation describing the </w:t>
            </w:r>
            <w:r w:rsidR="00755282">
              <w:t>Shared APIM</w:t>
            </w:r>
            <w:r w:rsidRPr="00516748">
              <w:t xml:space="preserve"> and</w:t>
            </w:r>
            <w:r w:rsidR="000D35E1" w:rsidRPr="00516748">
              <w:t xml:space="preserve"> its</w:t>
            </w:r>
            <w:r w:rsidRPr="00516748">
              <w:t xml:space="preserve"> configuration. </w:t>
            </w:r>
            <w:r w:rsidR="00B97897" w:rsidRPr="00516748">
              <w:t xml:space="preserve"> </w:t>
            </w:r>
          </w:p>
        </w:tc>
      </w:tr>
      <w:tr w:rsidR="002E3400" w:rsidRPr="00516748" w14:paraId="09253BEB" w14:textId="77777777" w:rsidTr="003A4B0D">
        <w:tc>
          <w:tcPr>
            <w:tcW w:w="1566" w:type="dxa"/>
            <w:shd w:val="clear" w:color="auto" w:fill="E8E5DC"/>
          </w:tcPr>
          <w:p w14:paraId="61D32661" w14:textId="77777777" w:rsidR="002E3400" w:rsidRPr="00516748" w:rsidRDefault="00C67623" w:rsidP="007977C7">
            <w:pPr>
              <w:spacing w:after="120"/>
              <w:rPr>
                <w:b/>
              </w:rPr>
            </w:pPr>
            <w:r w:rsidRPr="00516748">
              <w:rPr>
                <w:b/>
              </w:rPr>
              <w:t>Client billing contact:</w:t>
            </w:r>
          </w:p>
        </w:tc>
        <w:tc>
          <w:tcPr>
            <w:tcW w:w="8488" w:type="dxa"/>
          </w:tcPr>
          <w:p w14:paraId="68BA2221" w14:textId="5D2767CA" w:rsidR="0073577F" w:rsidRPr="00516748" w:rsidRDefault="00755282" w:rsidP="0073577F">
            <w:r>
              <w:t>James Thornhill</w:t>
            </w:r>
          </w:p>
          <w:p w14:paraId="47BC46A5" w14:textId="77777777" w:rsidR="0073577F" w:rsidRPr="00516748" w:rsidRDefault="0073577F" w:rsidP="0073577F">
            <w:pPr>
              <w:pStyle w:val="Sign-offpage"/>
              <w:spacing w:before="0" w:after="0"/>
              <w:jc w:val="left"/>
            </w:pPr>
            <w:r w:rsidRPr="00516748">
              <w:rPr>
                <w:rFonts w:cs="Arial"/>
              </w:rPr>
              <w:t xml:space="preserve">Partners Life </w:t>
            </w:r>
          </w:p>
          <w:p w14:paraId="70019E5D" w14:textId="7716F2AB" w:rsidR="000C6A2C" w:rsidRPr="00516748" w:rsidRDefault="0073577F" w:rsidP="00151643">
            <w:r w:rsidRPr="00516748">
              <w:t xml:space="preserve">Email: </w:t>
            </w:r>
            <w:r w:rsidR="00755282">
              <w:t>jamesthornhill@partnerslife.co.nz</w:t>
            </w:r>
          </w:p>
        </w:tc>
      </w:tr>
      <w:tr w:rsidR="003A4B0D" w:rsidRPr="00516748" w14:paraId="3A51BA9D" w14:textId="77777777" w:rsidTr="003A4B0D">
        <w:tc>
          <w:tcPr>
            <w:tcW w:w="1566" w:type="dxa"/>
            <w:shd w:val="clear" w:color="auto" w:fill="E8E5DC"/>
          </w:tcPr>
          <w:p w14:paraId="19E01952" w14:textId="77777777" w:rsidR="003A4B0D" w:rsidRPr="00516748" w:rsidRDefault="003A4B0D">
            <w:pPr>
              <w:rPr>
                <w:b/>
              </w:rPr>
            </w:pPr>
            <w:r w:rsidRPr="00516748">
              <w:br w:type="page"/>
            </w:r>
            <w:r w:rsidRPr="00516748">
              <w:rPr>
                <w:b/>
              </w:rPr>
              <w:t xml:space="preserve">Cost: </w:t>
            </w:r>
          </w:p>
        </w:tc>
        <w:tc>
          <w:tcPr>
            <w:tcW w:w="8488" w:type="dxa"/>
          </w:tcPr>
          <w:p w14:paraId="45382093" w14:textId="77777777" w:rsidR="003A4B0D" w:rsidRPr="00864C0E" w:rsidRDefault="003A4B0D">
            <w:pPr>
              <w:rPr>
                <w:rFonts w:asciiTheme="minorHAnsi" w:hAnsiTheme="minorHAnsi" w:cstheme="minorBidi"/>
              </w:rPr>
            </w:pPr>
            <w:r w:rsidRPr="00864C0E">
              <w:rPr>
                <w:rFonts w:asciiTheme="minorHAnsi" w:hAnsiTheme="minorHAnsi" w:cstheme="minorBidi"/>
              </w:rPr>
              <w:t xml:space="preserve">Equinox IT will commit up to </w:t>
            </w:r>
            <w:r w:rsidRPr="00864C0E">
              <w:rPr>
                <w:rFonts w:asciiTheme="minorHAnsi" w:hAnsiTheme="minorHAnsi" w:cstheme="minorBidi"/>
                <w:b/>
                <w:bCs/>
              </w:rPr>
              <w:t>6</w:t>
            </w:r>
            <w:r>
              <w:rPr>
                <w:rFonts w:asciiTheme="minorHAnsi" w:hAnsiTheme="minorHAnsi" w:cstheme="minorBidi"/>
                <w:b/>
                <w:bCs/>
              </w:rPr>
              <w:t>1</w:t>
            </w:r>
            <w:r w:rsidRPr="00864C0E">
              <w:rPr>
                <w:rFonts w:asciiTheme="minorHAnsi" w:hAnsiTheme="minorHAnsi" w:cstheme="minorBidi"/>
                <w:b/>
              </w:rPr>
              <w:t xml:space="preserve"> hours</w:t>
            </w:r>
            <w:r w:rsidRPr="00864C0E">
              <w:rPr>
                <w:rFonts w:asciiTheme="minorHAnsi" w:hAnsiTheme="minorHAnsi" w:cstheme="minorBidi"/>
              </w:rPr>
              <w:t xml:space="preserve"> for this assignment, at a cost of </w:t>
            </w:r>
            <w:r w:rsidRPr="00864C0E">
              <w:rPr>
                <w:rFonts w:asciiTheme="minorHAnsi" w:hAnsiTheme="minorHAnsi" w:cstheme="minorBidi"/>
                <w:b/>
              </w:rPr>
              <w:t>$14,335</w:t>
            </w:r>
            <w:r w:rsidRPr="00864C0E">
              <w:rPr>
                <w:rFonts w:asciiTheme="minorHAnsi" w:hAnsiTheme="minorHAnsi" w:cstheme="minorBidi"/>
              </w:rPr>
              <w:t xml:space="preserve"> excluding GST.  This estimate is based on the table below.</w:t>
            </w:r>
          </w:p>
          <w:p w14:paraId="154693AD" w14:textId="77777777" w:rsidR="003A4B0D" w:rsidRPr="00864C0E" w:rsidRDefault="003A4B0D">
            <w:pPr>
              <w:rPr>
                <w:rFonts w:asciiTheme="minorHAnsi" w:hAnsiTheme="minorHAnsi" w:cstheme="minorBidi"/>
              </w:rPr>
            </w:pPr>
          </w:p>
          <w:tbl>
            <w:tblPr>
              <w:tblStyle w:val="GridTable4-Accent1"/>
              <w:tblW w:w="8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5137"/>
              <w:gridCol w:w="758"/>
              <w:gridCol w:w="941"/>
              <w:gridCol w:w="1426"/>
            </w:tblGrid>
            <w:tr w:rsidR="003A4B0D" w:rsidRPr="00864C0E" w14:paraId="7EF36E75" w14:textId="77777777" w:rsidTr="003973E2">
              <w:trPr>
                <w:cnfStyle w:val="100000000000" w:firstRow="1" w:lastRow="0" w:firstColumn="0" w:lastColumn="0" w:oddVBand="0" w:evenVBand="0" w:oddHBand="0" w:evenHBand="0" w:firstRowFirstColumn="0" w:firstRowLastColumn="0" w:lastRowFirstColumn="0" w:lastRowLastColumn="0"/>
              </w:trPr>
              <w:tc>
                <w:tcPr>
                  <w:tcW w:w="5137" w:type="dxa"/>
                  <w:tcBorders>
                    <w:top w:val="none" w:sz="0" w:space="0" w:color="auto"/>
                    <w:left w:val="none" w:sz="0" w:space="0" w:color="auto"/>
                    <w:bottom w:val="none" w:sz="0" w:space="0" w:color="auto"/>
                    <w:right w:val="none" w:sz="0" w:space="0" w:color="auto"/>
                  </w:tcBorders>
                </w:tcPr>
                <w:p w14:paraId="4F9C1961" w14:textId="77777777" w:rsidR="003A4B0D" w:rsidRPr="00864C0E" w:rsidRDefault="003A4B0D">
                  <w:pPr>
                    <w:ind w:right="39"/>
                    <w:rPr>
                      <w:rFonts w:asciiTheme="minorHAnsi" w:hAnsiTheme="minorHAnsi" w:cstheme="minorBidi"/>
                      <w:szCs w:val="22"/>
                    </w:rPr>
                  </w:pPr>
                  <w:r w:rsidRPr="00864C0E">
                    <w:rPr>
                      <w:rFonts w:asciiTheme="minorHAnsi" w:hAnsiTheme="minorHAnsi" w:cstheme="minorBidi"/>
                      <w:szCs w:val="22"/>
                    </w:rPr>
                    <w:t>Description</w:t>
                  </w:r>
                </w:p>
              </w:tc>
              <w:tc>
                <w:tcPr>
                  <w:tcW w:w="758" w:type="dxa"/>
                  <w:tcBorders>
                    <w:top w:val="none" w:sz="0" w:space="0" w:color="auto"/>
                    <w:left w:val="none" w:sz="0" w:space="0" w:color="auto"/>
                    <w:bottom w:val="none" w:sz="0" w:space="0" w:color="auto"/>
                    <w:right w:val="none" w:sz="0" w:space="0" w:color="auto"/>
                  </w:tcBorders>
                </w:tcPr>
                <w:p w14:paraId="32868DA8" w14:textId="77777777" w:rsidR="003A4B0D" w:rsidRPr="00864C0E" w:rsidRDefault="003A4B0D">
                  <w:pPr>
                    <w:jc w:val="center"/>
                    <w:rPr>
                      <w:rFonts w:asciiTheme="minorHAnsi" w:hAnsiTheme="minorHAnsi" w:cstheme="minorBidi"/>
                      <w:szCs w:val="22"/>
                    </w:rPr>
                  </w:pPr>
                  <w:r w:rsidRPr="00864C0E">
                    <w:rPr>
                      <w:rFonts w:asciiTheme="minorHAnsi" w:hAnsiTheme="minorHAnsi" w:cstheme="minorBidi"/>
                      <w:szCs w:val="22"/>
                    </w:rPr>
                    <w:t>Hours</w:t>
                  </w:r>
                </w:p>
              </w:tc>
              <w:tc>
                <w:tcPr>
                  <w:tcW w:w="941" w:type="dxa"/>
                  <w:tcBorders>
                    <w:top w:val="none" w:sz="0" w:space="0" w:color="auto"/>
                    <w:left w:val="none" w:sz="0" w:space="0" w:color="auto"/>
                    <w:bottom w:val="none" w:sz="0" w:space="0" w:color="auto"/>
                    <w:right w:val="none" w:sz="0" w:space="0" w:color="auto"/>
                  </w:tcBorders>
                </w:tcPr>
                <w:p w14:paraId="6EF543B0" w14:textId="77777777" w:rsidR="003A4B0D" w:rsidRPr="00864C0E" w:rsidRDefault="003A4B0D">
                  <w:pPr>
                    <w:jc w:val="center"/>
                    <w:rPr>
                      <w:rFonts w:asciiTheme="minorHAnsi" w:hAnsiTheme="minorHAnsi" w:cstheme="minorBidi"/>
                      <w:szCs w:val="22"/>
                    </w:rPr>
                  </w:pPr>
                  <w:r w:rsidRPr="00864C0E">
                    <w:rPr>
                      <w:rFonts w:asciiTheme="minorHAnsi" w:hAnsiTheme="minorHAnsi" w:cstheme="minorBidi"/>
                      <w:szCs w:val="22"/>
                    </w:rPr>
                    <w:t>Hourly Rate</w:t>
                  </w:r>
                </w:p>
              </w:tc>
              <w:tc>
                <w:tcPr>
                  <w:tcW w:w="1426" w:type="dxa"/>
                  <w:tcBorders>
                    <w:top w:val="none" w:sz="0" w:space="0" w:color="auto"/>
                    <w:left w:val="none" w:sz="0" w:space="0" w:color="auto"/>
                    <w:bottom w:val="none" w:sz="0" w:space="0" w:color="auto"/>
                    <w:right w:val="none" w:sz="0" w:space="0" w:color="auto"/>
                  </w:tcBorders>
                </w:tcPr>
                <w:p w14:paraId="5232B916" w14:textId="77777777" w:rsidR="003A4B0D" w:rsidRPr="00864C0E" w:rsidRDefault="003A4B0D">
                  <w:pPr>
                    <w:jc w:val="center"/>
                    <w:rPr>
                      <w:rFonts w:asciiTheme="minorHAnsi" w:hAnsiTheme="minorHAnsi" w:cstheme="minorBidi"/>
                      <w:szCs w:val="22"/>
                    </w:rPr>
                  </w:pPr>
                  <w:r w:rsidRPr="00864C0E">
                    <w:rPr>
                      <w:rFonts w:asciiTheme="minorHAnsi" w:hAnsiTheme="minorHAnsi" w:cstheme="minorBidi"/>
                      <w:szCs w:val="22"/>
                    </w:rPr>
                    <w:t>Estimated</w:t>
                  </w:r>
                  <w:r w:rsidRPr="00864C0E">
                    <w:rPr>
                      <w:rFonts w:asciiTheme="minorHAnsi" w:hAnsiTheme="minorHAnsi" w:cstheme="minorBidi"/>
                      <w:szCs w:val="22"/>
                    </w:rPr>
                    <w:br/>
                    <w:t>Cost</w:t>
                  </w:r>
                </w:p>
              </w:tc>
            </w:tr>
            <w:tr w:rsidR="003A4B0D" w:rsidRPr="00864C0E" w14:paraId="05CFB16E" w14:textId="77777777" w:rsidTr="003973E2">
              <w:tc>
                <w:tcPr>
                  <w:tcW w:w="5137" w:type="dxa"/>
                </w:tcPr>
                <w:p w14:paraId="5BE18D2A" w14:textId="77777777" w:rsidR="003A4B0D" w:rsidRPr="00864C0E" w:rsidRDefault="003A4B0D">
                  <w:r w:rsidRPr="00864C0E">
                    <w:t>Terraforming APIM, setup deployment pipeline, logging and alerting, and deployment</w:t>
                  </w:r>
                </w:p>
              </w:tc>
              <w:tc>
                <w:tcPr>
                  <w:tcW w:w="758" w:type="dxa"/>
                </w:tcPr>
                <w:p w14:paraId="76F17E76" w14:textId="77777777" w:rsidR="003A4B0D" w:rsidRPr="00864C0E" w:rsidRDefault="003A4B0D">
                  <w:pPr>
                    <w:spacing w:line="259" w:lineRule="auto"/>
                    <w:jc w:val="center"/>
                  </w:pPr>
                  <w:r w:rsidRPr="00864C0E">
                    <w:rPr>
                      <w:rFonts w:asciiTheme="minorHAnsi" w:hAnsiTheme="minorHAnsi" w:cstheme="minorBidi"/>
                    </w:rPr>
                    <w:t>35</w:t>
                  </w:r>
                </w:p>
              </w:tc>
              <w:tc>
                <w:tcPr>
                  <w:tcW w:w="941" w:type="dxa"/>
                </w:tcPr>
                <w:p w14:paraId="298D7EE3" w14:textId="77777777" w:rsidR="003A4B0D" w:rsidRPr="00864C0E" w:rsidRDefault="003A4B0D">
                  <w:pPr>
                    <w:jc w:val="right"/>
                    <w:rPr>
                      <w:rFonts w:asciiTheme="minorHAnsi" w:hAnsiTheme="minorHAnsi" w:cstheme="minorBidi"/>
                      <w:szCs w:val="22"/>
                    </w:rPr>
                  </w:pPr>
                  <w:r w:rsidRPr="00864C0E">
                    <w:rPr>
                      <w:rFonts w:asciiTheme="minorHAnsi" w:hAnsiTheme="minorHAnsi" w:cstheme="minorBidi"/>
                      <w:szCs w:val="22"/>
                    </w:rPr>
                    <w:t>$235</w:t>
                  </w:r>
                </w:p>
              </w:tc>
              <w:tc>
                <w:tcPr>
                  <w:tcW w:w="1426" w:type="dxa"/>
                </w:tcPr>
                <w:p w14:paraId="3449946C" w14:textId="77777777" w:rsidR="003A4B0D" w:rsidRPr="00864C0E" w:rsidRDefault="003A4B0D">
                  <w:pPr>
                    <w:jc w:val="right"/>
                    <w:rPr>
                      <w:rFonts w:asciiTheme="minorHAnsi" w:hAnsiTheme="minorHAnsi" w:cstheme="minorBidi"/>
                      <w:szCs w:val="22"/>
                    </w:rPr>
                  </w:pPr>
                  <w:r w:rsidRPr="00864C0E">
                    <w:rPr>
                      <w:rFonts w:asciiTheme="minorHAnsi" w:hAnsiTheme="minorHAnsi" w:cstheme="minorBidi"/>
                      <w:szCs w:val="22"/>
                    </w:rPr>
                    <w:fldChar w:fldCharType="begin"/>
                  </w:r>
                  <w:r w:rsidRPr="00864C0E">
                    <w:rPr>
                      <w:rFonts w:asciiTheme="minorHAnsi" w:hAnsiTheme="minorHAnsi" w:cstheme="minorBidi"/>
                      <w:szCs w:val="22"/>
                    </w:rPr>
                    <w:instrText xml:space="preserve"> =B2*235 \# "$#,##0.00;($#,##0.00)" </w:instrText>
                  </w:r>
                  <w:r w:rsidRPr="00864C0E">
                    <w:rPr>
                      <w:rFonts w:asciiTheme="minorHAnsi" w:hAnsiTheme="minorHAnsi" w:cstheme="minorBidi"/>
                      <w:szCs w:val="22"/>
                    </w:rPr>
                    <w:fldChar w:fldCharType="separate"/>
                  </w:r>
                  <w:r w:rsidRPr="00864C0E">
                    <w:rPr>
                      <w:rFonts w:asciiTheme="minorHAnsi" w:hAnsiTheme="minorHAnsi" w:cstheme="minorBidi"/>
                      <w:noProof/>
                      <w:szCs w:val="22"/>
                    </w:rPr>
                    <w:t>$8,225.00</w:t>
                  </w:r>
                  <w:r w:rsidRPr="00864C0E">
                    <w:rPr>
                      <w:rFonts w:asciiTheme="minorHAnsi" w:hAnsiTheme="minorHAnsi" w:cstheme="minorBidi"/>
                      <w:szCs w:val="22"/>
                    </w:rPr>
                    <w:fldChar w:fldCharType="end"/>
                  </w:r>
                </w:p>
              </w:tc>
            </w:tr>
            <w:tr w:rsidR="003A4B0D" w:rsidRPr="00864C0E" w14:paraId="33DA5345" w14:textId="77777777" w:rsidTr="003973E2">
              <w:tc>
                <w:tcPr>
                  <w:tcW w:w="5137" w:type="dxa"/>
                </w:tcPr>
                <w:p w14:paraId="0BD6734D" w14:textId="77777777" w:rsidR="003A4B0D" w:rsidRPr="00864C0E" w:rsidRDefault="003A4B0D">
                  <w:r w:rsidRPr="00864C0E">
                    <w:t>As-built / solution description</w:t>
                  </w:r>
                </w:p>
              </w:tc>
              <w:tc>
                <w:tcPr>
                  <w:tcW w:w="758" w:type="dxa"/>
                </w:tcPr>
                <w:p w14:paraId="3D11F623" w14:textId="77777777" w:rsidR="003A4B0D" w:rsidRPr="00864C0E" w:rsidRDefault="003A4B0D">
                  <w:pPr>
                    <w:jc w:val="center"/>
                    <w:rPr>
                      <w:rFonts w:asciiTheme="minorHAnsi" w:hAnsiTheme="minorHAnsi" w:cstheme="minorBidi"/>
                    </w:rPr>
                  </w:pPr>
                  <w:r w:rsidRPr="00864C0E">
                    <w:rPr>
                      <w:rFonts w:asciiTheme="minorHAnsi" w:hAnsiTheme="minorHAnsi" w:cstheme="minorBidi"/>
                    </w:rPr>
                    <w:t>9</w:t>
                  </w:r>
                </w:p>
              </w:tc>
              <w:tc>
                <w:tcPr>
                  <w:tcW w:w="941" w:type="dxa"/>
                </w:tcPr>
                <w:p w14:paraId="751C7A26" w14:textId="77777777" w:rsidR="003A4B0D" w:rsidRPr="00864C0E" w:rsidRDefault="003A4B0D">
                  <w:pPr>
                    <w:jc w:val="right"/>
                    <w:rPr>
                      <w:rFonts w:asciiTheme="minorHAnsi" w:hAnsiTheme="minorHAnsi" w:cstheme="minorBidi"/>
                      <w:szCs w:val="22"/>
                    </w:rPr>
                  </w:pPr>
                  <w:r w:rsidRPr="00864C0E">
                    <w:rPr>
                      <w:rFonts w:asciiTheme="minorHAnsi" w:hAnsiTheme="minorHAnsi" w:cstheme="minorBidi"/>
                      <w:szCs w:val="22"/>
                    </w:rPr>
                    <w:t>$235</w:t>
                  </w:r>
                </w:p>
              </w:tc>
              <w:tc>
                <w:tcPr>
                  <w:tcW w:w="1426" w:type="dxa"/>
                </w:tcPr>
                <w:p w14:paraId="6086F10C" w14:textId="77777777" w:rsidR="003A4B0D" w:rsidRPr="00864C0E" w:rsidRDefault="003A4B0D">
                  <w:pPr>
                    <w:jc w:val="right"/>
                    <w:rPr>
                      <w:rFonts w:asciiTheme="minorHAnsi" w:hAnsiTheme="minorHAnsi" w:cstheme="minorBidi"/>
                      <w:szCs w:val="22"/>
                    </w:rPr>
                  </w:pPr>
                  <w:r w:rsidRPr="00864C0E">
                    <w:rPr>
                      <w:rFonts w:asciiTheme="minorHAnsi" w:hAnsiTheme="minorHAnsi" w:cstheme="minorBidi"/>
                      <w:szCs w:val="22"/>
                    </w:rPr>
                    <w:fldChar w:fldCharType="begin"/>
                  </w:r>
                  <w:r w:rsidRPr="00864C0E">
                    <w:rPr>
                      <w:rFonts w:asciiTheme="minorHAnsi" w:hAnsiTheme="minorHAnsi" w:cstheme="minorBidi"/>
                      <w:szCs w:val="22"/>
                    </w:rPr>
                    <w:instrText xml:space="preserve"> =B3*235 \# "$#,##0.00;($#,##0.00)" </w:instrText>
                  </w:r>
                  <w:r w:rsidRPr="00864C0E">
                    <w:rPr>
                      <w:rFonts w:asciiTheme="minorHAnsi" w:hAnsiTheme="minorHAnsi" w:cstheme="minorBidi"/>
                      <w:szCs w:val="22"/>
                    </w:rPr>
                    <w:fldChar w:fldCharType="separate"/>
                  </w:r>
                  <w:r w:rsidRPr="00864C0E">
                    <w:rPr>
                      <w:rFonts w:asciiTheme="minorHAnsi" w:hAnsiTheme="minorHAnsi" w:cstheme="minorBidi"/>
                      <w:noProof/>
                      <w:szCs w:val="22"/>
                    </w:rPr>
                    <w:t>$2,115.00</w:t>
                  </w:r>
                  <w:r w:rsidRPr="00864C0E">
                    <w:rPr>
                      <w:rFonts w:asciiTheme="minorHAnsi" w:hAnsiTheme="minorHAnsi" w:cstheme="minorBidi"/>
                      <w:szCs w:val="22"/>
                    </w:rPr>
                    <w:fldChar w:fldCharType="end"/>
                  </w:r>
                </w:p>
              </w:tc>
            </w:tr>
            <w:tr w:rsidR="003A4B0D" w:rsidRPr="00864C0E" w14:paraId="6698AB40" w14:textId="77777777" w:rsidTr="003973E2">
              <w:tc>
                <w:tcPr>
                  <w:tcW w:w="5137" w:type="dxa"/>
                </w:tcPr>
                <w:p w14:paraId="59B945D9" w14:textId="77777777" w:rsidR="003A4B0D" w:rsidRPr="00864C0E" w:rsidRDefault="003A4B0D">
                  <w:r w:rsidRPr="00864C0E">
                    <w:t>Project coordination</w:t>
                  </w:r>
                </w:p>
              </w:tc>
              <w:tc>
                <w:tcPr>
                  <w:tcW w:w="758" w:type="dxa"/>
                </w:tcPr>
                <w:p w14:paraId="33B9701F" w14:textId="77777777" w:rsidR="003A4B0D" w:rsidRPr="00864C0E" w:rsidRDefault="003A4B0D">
                  <w:pPr>
                    <w:jc w:val="center"/>
                    <w:rPr>
                      <w:rFonts w:asciiTheme="minorHAnsi" w:hAnsiTheme="minorHAnsi" w:cstheme="minorBidi"/>
                    </w:rPr>
                  </w:pPr>
                  <w:r w:rsidRPr="00864C0E">
                    <w:rPr>
                      <w:rFonts w:asciiTheme="minorHAnsi" w:hAnsiTheme="minorHAnsi" w:cstheme="minorBidi"/>
                    </w:rPr>
                    <w:t>9</w:t>
                  </w:r>
                </w:p>
              </w:tc>
              <w:tc>
                <w:tcPr>
                  <w:tcW w:w="941" w:type="dxa"/>
                </w:tcPr>
                <w:p w14:paraId="6C0F2A61" w14:textId="77777777" w:rsidR="003A4B0D" w:rsidRPr="00864C0E" w:rsidRDefault="003A4B0D">
                  <w:pPr>
                    <w:jc w:val="right"/>
                    <w:rPr>
                      <w:rFonts w:asciiTheme="minorHAnsi" w:hAnsiTheme="minorHAnsi" w:cstheme="minorBidi"/>
                      <w:szCs w:val="22"/>
                    </w:rPr>
                  </w:pPr>
                  <w:r w:rsidRPr="00864C0E">
                    <w:rPr>
                      <w:rFonts w:asciiTheme="minorHAnsi" w:hAnsiTheme="minorHAnsi" w:cstheme="minorBidi"/>
                      <w:szCs w:val="22"/>
                    </w:rPr>
                    <w:t>$235</w:t>
                  </w:r>
                </w:p>
              </w:tc>
              <w:tc>
                <w:tcPr>
                  <w:tcW w:w="1426" w:type="dxa"/>
                </w:tcPr>
                <w:p w14:paraId="1CD9B244" w14:textId="77777777" w:rsidR="003A4B0D" w:rsidRPr="00864C0E" w:rsidRDefault="003A4B0D">
                  <w:pPr>
                    <w:jc w:val="right"/>
                    <w:rPr>
                      <w:rFonts w:asciiTheme="minorHAnsi" w:hAnsiTheme="minorHAnsi" w:cstheme="minorBidi"/>
                      <w:szCs w:val="22"/>
                    </w:rPr>
                  </w:pPr>
                  <w:r w:rsidRPr="00864C0E">
                    <w:rPr>
                      <w:rFonts w:asciiTheme="minorHAnsi" w:hAnsiTheme="minorHAnsi" w:cstheme="minorBidi"/>
                      <w:szCs w:val="22"/>
                    </w:rPr>
                    <w:fldChar w:fldCharType="begin"/>
                  </w:r>
                  <w:r w:rsidRPr="00864C0E">
                    <w:rPr>
                      <w:rFonts w:asciiTheme="minorHAnsi" w:hAnsiTheme="minorHAnsi" w:cstheme="minorBidi"/>
                      <w:szCs w:val="22"/>
                    </w:rPr>
                    <w:instrText xml:space="preserve"> =B4*235 \# "$#,##0.00;($#,##0.00)" </w:instrText>
                  </w:r>
                  <w:r w:rsidRPr="00864C0E">
                    <w:rPr>
                      <w:rFonts w:asciiTheme="minorHAnsi" w:hAnsiTheme="minorHAnsi" w:cstheme="minorBidi"/>
                      <w:szCs w:val="22"/>
                    </w:rPr>
                    <w:fldChar w:fldCharType="separate"/>
                  </w:r>
                  <w:r w:rsidRPr="00864C0E">
                    <w:rPr>
                      <w:rFonts w:asciiTheme="minorHAnsi" w:hAnsiTheme="minorHAnsi" w:cstheme="minorBidi"/>
                      <w:noProof/>
                      <w:szCs w:val="22"/>
                    </w:rPr>
                    <w:t>$2,115.00</w:t>
                  </w:r>
                  <w:r w:rsidRPr="00864C0E">
                    <w:rPr>
                      <w:rFonts w:asciiTheme="minorHAnsi" w:hAnsiTheme="minorHAnsi" w:cstheme="minorBidi"/>
                      <w:szCs w:val="22"/>
                    </w:rPr>
                    <w:fldChar w:fldCharType="end"/>
                  </w:r>
                </w:p>
              </w:tc>
            </w:tr>
            <w:tr w:rsidR="003A4B0D" w:rsidRPr="00864C0E" w14:paraId="6D42C54A" w14:textId="77777777" w:rsidTr="003973E2">
              <w:tc>
                <w:tcPr>
                  <w:tcW w:w="5137" w:type="dxa"/>
                </w:tcPr>
                <w:p w14:paraId="09EE9A35" w14:textId="77777777" w:rsidR="003A4B0D" w:rsidRPr="00864C0E" w:rsidRDefault="003A4B0D">
                  <w:r w:rsidRPr="00864C0E">
                    <w:t>Contingency</w:t>
                  </w:r>
                </w:p>
              </w:tc>
              <w:tc>
                <w:tcPr>
                  <w:tcW w:w="758" w:type="dxa"/>
                </w:tcPr>
                <w:p w14:paraId="219EA292" w14:textId="77777777" w:rsidR="003A4B0D" w:rsidRPr="00864C0E" w:rsidRDefault="003A4B0D">
                  <w:pPr>
                    <w:jc w:val="center"/>
                    <w:rPr>
                      <w:rFonts w:asciiTheme="minorHAnsi" w:hAnsiTheme="minorHAnsi" w:cstheme="minorBidi"/>
                    </w:rPr>
                  </w:pPr>
                  <w:r w:rsidRPr="00864C0E">
                    <w:rPr>
                      <w:rFonts w:asciiTheme="minorHAnsi" w:hAnsiTheme="minorHAnsi" w:cstheme="minorBidi"/>
                    </w:rPr>
                    <w:t>8</w:t>
                  </w:r>
                </w:p>
              </w:tc>
              <w:tc>
                <w:tcPr>
                  <w:tcW w:w="941" w:type="dxa"/>
                </w:tcPr>
                <w:p w14:paraId="5DCF812C" w14:textId="77777777" w:rsidR="003A4B0D" w:rsidRPr="00864C0E" w:rsidRDefault="003A4B0D">
                  <w:pPr>
                    <w:jc w:val="right"/>
                    <w:rPr>
                      <w:rFonts w:asciiTheme="minorHAnsi" w:hAnsiTheme="minorHAnsi" w:cstheme="minorBidi"/>
                      <w:szCs w:val="22"/>
                    </w:rPr>
                  </w:pPr>
                  <w:r w:rsidRPr="00864C0E">
                    <w:rPr>
                      <w:rFonts w:asciiTheme="minorHAnsi" w:hAnsiTheme="minorHAnsi" w:cstheme="minorBidi"/>
                      <w:szCs w:val="22"/>
                    </w:rPr>
                    <w:t>$235</w:t>
                  </w:r>
                </w:p>
              </w:tc>
              <w:tc>
                <w:tcPr>
                  <w:tcW w:w="1426" w:type="dxa"/>
                </w:tcPr>
                <w:p w14:paraId="7C9B4F6B" w14:textId="77777777" w:rsidR="003A4B0D" w:rsidRPr="00864C0E" w:rsidRDefault="003A4B0D">
                  <w:pPr>
                    <w:jc w:val="right"/>
                    <w:rPr>
                      <w:rFonts w:asciiTheme="minorHAnsi" w:hAnsiTheme="minorHAnsi" w:cstheme="minorBidi"/>
                      <w:szCs w:val="22"/>
                    </w:rPr>
                  </w:pPr>
                  <w:r w:rsidRPr="00864C0E">
                    <w:rPr>
                      <w:rFonts w:asciiTheme="minorHAnsi" w:hAnsiTheme="minorHAnsi" w:cstheme="minorBidi"/>
                      <w:szCs w:val="22"/>
                    </w:rPr>
                    <w:fldChar w:fldCharType="begin"/>
                  </w:r>
                  <w:r w:rsidRPr="00864C0E">
                    <w:rPr>
                      <w:rFonts w:asciiTheme="minorHAnsi" w:hAnsiTheme="minorHAnsi" w:cstheme="minorBidi"/>
                      <w:szCs w:val="22"/>
                    </w:rPr>
                    <w:instrText xml:space="preserve"> =B5*235 \# "$#,##0.00;($#,##0.00)" </w:instrText>
                  </w:r>
                  <w:r w:rsidRPr="00864C0E">
                    <w:rPr>
                      <w:rFonts w:asciiTheme="minorHAnsi" w:hAnsiTheme="minorHAnsi" w:cstheme="minorBidi"/>
                      <w:szCs w:val="22"/>
                    </w:rPr>
                    <w:fldChar w:fldCharType="separate"/>
                  </w:r>
                  <w:r w:rsidRPr="00864C0E">
                    <w:rPr>
                      <w:rFonts w:asciiTheme="minorHAnsi" w:hAnsiTheme="minorHAnsi" w:cstheme="minorBidi"/>
                      <w:noProof/>
                      <w:szCs w:val="22"/>
                    </w:rPr>
                    <w:t>$1,880.00</w:t>
                  </w:r>
                  <w:r w:rsidRPr="00864C0E">
                    <w:rPr>
                      <w:rFonts w:asciiTheme="minorHAnsi" w:hAnsiTheme="minorHAnsi" w:cstheme="minorBidi"/>
                      <w:szCs w:val="22"/>
                    </w:rPr>
                    <w:fldChar w:fldCharType="end"/>
                  </w:r>
                </w:p>
              </w:tc>
            </w:tr>
            <w:tr w:rsidR="003A4B0D" w:rsidRPr="00864C0E" w14:paraId="07DC2B1B" w14:textId="77777777" w:rsidTr="003973E2">
              <w:tc>
                <w:tcPr>
                  <w:tcW w:w="5137" w:type="dxa"/>
                </w:tcPr>
                <w:p w14:paraId="359786D1" w14:textId="77777777" w:rsidR="003A4B0D" w:rsidRPr="00864C0E" w:rsidRDefault="003A4B0D">
                  <w:pPr>
                    <w:rPr>
                      <w:rFonts w:asciiTheme="minorHAnsi" w:hAnsiTheme="minorHAnsi" w:cstheme="minorBidi"/>
                      <w:b/>
                      <w:szCs w:val="22"/>
                    </w:rPr>
                  </w:pPr>
                  <w:r w:rsidRPr="00864C0E">
                    <w:rPr>
                      <w:rFonts w:asciiTheme="minorHAnsi" w:hAnsiTheme="minorHAnsi" w:cstheme="minorBidi"/>
                      <w:b/>
                      <w:szCs w:val="22"/>
                    </w:rPr>
                    <w:t>Total fees</w:t>
                  </w:r>
                </w:p>
              </w:tc>
              <w:tc>
                <w:tcPr>
                  <w:tcW w:w="758" w:type="dxa"/>
                </w:tcPr>
                <w:p w14:paraId="111BDF2A" w14:textId="77777777" w:rsidR="003A4B0D" w:rsidRPr="00864C0E" w:rsidRDefault="003A4B0D">
                  <w:pPr>
                    <w:jc w:val="center"/>
                    <w:rPr>
                      <w:rFonts w:asciiTheme="minorHAnsi" w:hAnsiTheme="minorHAnsi" w:cstheme="minorBidi"/>
                      <w:b/>
                      <w:bCs/>
                      <w:noProof/>
                    </w:rPr>
                  </w:pPr>
                  <w:commentRangeStart w:id="0"/>
                  <w:commentRangeStart w:id="1"/>
                  <w:r w:rsidRPr="00864C0E">
                    <w:rPr>
                      <w:rFonts w:asciiTheme="minorHAnsi" w:hAnsiTheme="minorHAnsi" w:cstheme="minorBidi"/>
                      <w:b/>
                      <w:bCs/>
                      <w:noProof/>
                    </w:rPr>
                    <w:t>6</w:t>
                  </w:r>
                  <w:r>
                    <w:rPr>
                      <w:rFonts w:asciiTheme="minorHAnsi" w:hAnsiTheme="minorHAnsi" w:cstheme="minorBidi"/>
                      <w:b/>
                      <w:bCs/>
                      <w:noProof/>
                    </w:rPr>
                    <w:t>1</w:t>
                  </w:r>
                  <w:commentRangeEnd w:id="0"/>
                  <w:r w:rsidRPr="00864C0E">
                    <w:rPr>
                      <w:rStyle w:val="CommentReference"/>
                      <w:rFonts w:asciiTheme="minorHAnsi" w:hAnsiTheme="minorHAnsi" w:cstheme="minorBidi"/>
                      <w:b/>
                      <w:bCs/>
                      <w:noProof/>
                      <w:sz w:val="22"/>
                    </w:rPr>
                    <w:commentReference w:id="0"/>
                  </w:r>
                  <w:commentRangeEnd w:id="1"/>
                  <w:r w:rsidRPr="00864C0E">
                    <w:rPr>
                      <w:rStyle w:val="CommentReference"/>
                      <w:rFonts w:asciiTheme="minorHAnsi" w:hAnsiTheme="minorHAnsi" w:cstheme="minorBidi"/>
                      <w:b/>
                      <w:bCs/>
                      <w:noProof/>
                      <w:sz w:val="22"/>
                    </w:rPr>
                    <w:commentReference w:id="1"/>
                  </w:r>
                </w:p>
              </w:tc>
              <w:tc>
                <w:tcPr>
                  <w:tcW w:w="941" w:type="dxa"/>
                </w:tcPr>
                <w:p w14:paraId="754CFC90" w14:textId="77777777" w:rsidR="003A4B0D" w:rsidRPr="00864C0E" w:rsidRDefault="003A4B0D">
                  <w:pPr>
                    <w:jc w:val="right"/>
                    <w:rPr>
                      <w:rFonts w:asciiTheme="minorHAnsi" w:hAnsiTheme="minorHAnsi" w:cstheme="minorBidi"/>
                      <w:b/>
                      <w:szCs w:val="22"/>
                    </w:rPr>
                  </w:pPr>
                </w:p>
              </w:tc>
              <w:tc>
                <w:tcPr>
                  <w:tcW w:w="1426" w:type="dxa"/>
                </w:tcPr>
                <w:p w14:paraId="258203E5" w14:textId="77777777" w:rsidR="003A4B0D" w:rsidRPr="00864C0E" w:rsidRDefault="003A4B0D">
                  <w:pPr>
                    <w:jc w:val="right"/>
                    <w:rPr>
                      <w:rFonts w:asciiTheme="minorHAnsi" w:hAnsiTheme="minorHAnsi" w:cstheme="minorBidi"/>
                      <w:b/>
                      <w:szCs w:val="22"/>
                    </w:rPr>
                  </w:pPr>
                  <w:r w:rsidRPr="00864C0E">
                    <w:rPr>
                      <w:rFonts w:asciiTheme="minorHAnsi" w:hAnsiTheme="minorHAnsi" w:cstheme="minorBidi"/>
                      <w:b/>
                      <w:szCs w:val="22"/>
                    </w:rPr>
                    <w:fldChar w:fldCharType="begin"/>
                  </w:r>
                  <w:r w:rsidRPr="00864C0E">
                    <w:rPr>
                      <w:rFonts w:asciiTheme="minorHAnsi" w:hAnsiTheme="minorHAnsi" w:cstheme="minorBidi"/>
                      <w:b/>
                      <w:szCs w:val="22"/>
                    </w:rPr>
                    <w:instrText xml:space="preserve"> =SUM(ABOVE) </w:instrText>
                  </w:r>
                  <w:r w:rsidRPr="00864C0E">
                    <w:rPr>
                      <w:rFonts w:asciiTheme="minorHAnsi" w:hAnsiTheme="minorHAnsi" w:cstheme="minorBidi"/>
                      <w:b/>
                      <w:szCs w:val="22"/>
                    </w:rPr>
                    <w:fldChar w:fldCharType="separate"/>
                  </w:r>
                  <w:r>
                    <w:rPr>
                      <w:rFonts w:asciiTheme="minorHAnsi" w:hAnsiTheme="minorHAnsi" w:cstheme="minorBidi"/>
                      <w:b/>
                      <w:noProof/>
                      <w:szCs w:val="22"/>
                    </w:rPr>
                    <w:t>$14,335.00</w:t>
                  </w:r>
                  <w:r w:rsidRPr="00864C0E">
                    <w:rPr>
                      <w:rFonts w:asciiTheme="minorHAnsi" w:hAnsiTheme="minorHAnsi" w:cstheme="minorBidi"/>
                      <w:b/>
                      <w:szCs w:val="22"/>
                    </w:rPr>
                    <w:fldChar w:fldCharType="end"/>
                  </w:r>
                </w:p>
              </w:tc>
            </w:tr>
          </w:tbl>
          <w:p w14:paraId="428F56D5" w14:textId="77777777" w:rsidR="003A4B0D" w:rsidRDefault="003A4B0D">
            <w:pPr>
              <w:rPr>
                <w:rFonts w:asciiTheme="minorHAnsi" w:hAnsiTheme="minorHAnsi" w:cstheme="minorBidi"/>
                <w:b/>
                <w:szCs w:val="22"/>
              </w:rPr>
            </w:pPr>
          </w:p>
          <w:p w14:paraId="246E6627" w14:textId="77777777" w:rsidR="002853EF" w:rsidRPr="00864C0E" w:rsidRDefault="002853EF">
            <w:pPr>
              <w:rPr>
                <w:rFonts w:asciiTheme="minorHAnsi" w:hAnsiTheme="minorHAnsi" w:cstheme="minorBidi"/>
                <w:b/>
                <w:szCs w:val="22"/>
              </w:rPr>
            </w:pPr>
          </w:p>
        </w:tc>
      </w:tr>
      <w:tr w:rsidR="00402519" w:rsidRPr="00516748" w14:paraId="04F4A161" w14:textId="77777777" w:rsidTr="003A4B0D">
        <w:tc>
          <w:tcPr>
            <w:tcW w:w="1566" w:type="dxa"/>
            <w:shd w:val="clear" w:color="auto" w:fill="E8E5DC"/>
          </w:tcPr>
          <w:p w14:paraId="66F8DEDD" w14:textId="5E61C2D7" w:rsidR="00402519" w:rsidRPr="00516748" w:rsidRDefault="002B31C0" w:rsidP="006212B8">
            <w:pPr>
              <w:rPr>
                <w:b/>
              </w:rPr>
            </w:pPr>
            <w:r w:rsidRPr="00516748">
              <w:br w:type="page"/>
            </w:r>
            <w:r w:rsidR="00AE61CE" w:rsidRPr="00516748">
              <w:rPr>
                <w:b/>
              </w:rPr>
              <w:br w:type="page"/>
            </w:r>
            <w:r w:rsidR="007F6090" w:rsidRPr="00516748">
              <w:rPr>
                <w:b/>
              </w:rPr>
              <w:br w:type="page"/>
            </w:r>
            <w:r w:rsidR="00402519" w:rsidRPr="00516748">
              <w:rPr>
                <w:b/>
              </w:rPr>
              <w:t>Fine print:</w:t>
            </w:r>
          </w:p>
        </w:tc>
        <w:tc>
          <w:tcPr>
            <w:tcW w:w="8488" w:type="dxa"/>
          </w:tcPr>
          <w:p w14:paraId="2B9691D1" w14:textId="77777777" w:rsidR="00A762C6" w:rsidRPr="00864C0E" w:rsidRDefault="00A762C6" w:rsidP="00A762C6">
            <w:pPr>
              <w:rPr>
                <w:rFonts w:asciiTheme="minorHAnsi" w:hAnsiTheme="minorHAnsi" w:cstheme="minorBidi"/>
                <w:b/>
                <w:szCs w:val="22"/>
              </w:rPr>
            </w:pPr>
            <w:r w:rsidRPr="00864C0E">
              <w:rPr>
                <w:rFonts w:asciiTheme="minorHAnsi" w:hAnsiTheme="minorHAnsi" w:cstheme="minorBidi"/>
                <w:b/>
                <w:szCs w:val="22"/>
              </w:rPr>
              <w:t>Pricing and Invoicing</w:t>
            </w:r>
          </w:p>
          <w:p w14:paraId="4A64B77F" w14:textId="77777777" w:rsidR="00A762C6" w:rsidRPr="00864C0E" w:rsidRDefault="00A762C6" w:rsidP="00A762C6">
            <w:pPr>
              <w:pStyle w:val="ListParagraph"/>
              <w:numPr>
                <w:ilvl w:val="0"/>
                <w:numId w:val="10"/>
              </w:numPr>
              <w:spacing w:after="120"/>
              <w:ind w:left="751"/>
            </w:pPr>
            <w:r w:rsidRPr="00864C0E">
              <w:t>All prices or fees exclude GST except where noted or not applicable.</w:t>
            </w:r>
          </w:p>
          <w:p w14:paraId="14E0624C" w14:textId="77777777" w:rsidR="00A762C6" w:rsidRPr="00864C0E" w:rsidRDefault="00A762C6" w:rsidP="00A762C6">
            <w:pPr>
              <w:pStyle w:val="ListParagraph"/>
              <w:numPr>
                <w:ilvl w:val="0"/>
                <w:numId w:val="10"/>
              </w:numPr>
              <w:spacing w:after="120"/>
              <w:ind w:left="751"/>
            </w:pPr>
            <w:r w:rsidRPr="00864C0E">
              <w:rPr>
                <w:rFonts w:asciiTheme="minorHAnsi" w:hAnsiTheme="minorHAnsi" w:cstheme="minorBidi"/>
                <w:szCs w:val="22"/>
              </w:rPr>
              <w:t>This project will be invoiced on a Time &amp; Materials basis.</w:t>
            </w:r>
          </w:p>
          <w:p w14:paraId="7F27CB4E" w14:textId="77777777" w:rsidR="00A762C6" w:rsidRPr="00864C0E" w:rsidRDefault="00A762C6" w:rsidP="00A762C6">
            <w:pPr>
              <w:rPr>
                <w:rFonts w:asciiTheme="minorHAnsi" w:hAnsiTheme="minorHAnsi" w:cstheme="minorBidi"/>
                <w:b/>
                <w:szCs w:val="22"/>
              </w:rPr>
            </w:pPr>
            <w:r w:rsidRPr="00864C0E">
              <w:rPr>
                <w:rFonts w:asciiTheme="minorHAnsi" w:hAnsiTheme="minorHAnsi" w:cstheme="minorBidi"/>
                <w:b/>
                <w:szCs w:val="22"/>
              </w:rPr>
              <w:t>Expenses</w:t>
            </w:r>
          </w:p>
          <w:p w14:paraId="34AF7D67" w14:textId="77777777" w:rsidR="00A762C6" w:rsidRPr="00864C0E" w:rsidRDefault="00A762C6" w:rsidP="00A762C6">
            <w:pPr>
              <w:pStyle w:val="ListParagraph"/>
              <w:numPr>
                <w:ilvl w:val="0"/>
                <w:numId w:val="10"/>
              </w:numPr>
              <w:spacing w:after="120"/>
              <w:ind w:left="751"/>
            </w:pPr>
            <w:r w:rsidRPr="00864C0E">
              <w:t xml:space="preserve">Pricing excludes incidental expenses such as travel and accommodation.  </w:t>
            </w:r>
          </w:p>
          <w:p w14:paraId="4B6A9AE1" w14:textId="77777777" w:rsidR="00A762C6" w:rsidRPr="00864C0E" w:rsidRDefault="00A762C6" w:rsidP="00A762C6">
            <w:pPr>
              <w:pStyle w:val="ListParagraph"/>
              <w:numPr>
                <w:ilvl w:val="0"/>
                <w:numId w:val="10"/>
              </w:numPr>
              <w:spacing w:after="120"/>
              <w:ind w:left="751"/>
            </w:pPr>
            <w:r w:rsidRPr="00864C0E">
              <w:t>The Equinox IT policy for expenses is to seek prior approval before costs are incurred.</w:t>
            </w:r>
          </w:p>
          <w:p w14:paraId="53C487FF" w14:textId="77777777" w:rsidR="00A762C6" w:rsidRPr="00864C0E" w:rsidRDefault="00A762C6" w:rsidP="00A762C6">
            <w:pPr>
              <w:pStyle w:val="ListParagraph"/>
              <w:numPr>
                <w:ilvl w:val="0"/>
                <w:numId w:val="10"/>
              </w:numPr>
              <w:spacing w:after="120"/>
              <w:ind w:left="751"/>
            </w:pPr>
            <w:r w:rsidRPr="00864C0E">
              <w:t>Travel expenses will be passed on at our cost without added margin.</w:t>
            </w:r>
          </w:p>
          <w:p w14:paraId="35A22ECF" w14:textId="77777777" w:rsidR="00A762C6" w:rsidRPr="00864C0E" w:rsidRDefault="00A762C6" w:rsidP="00A762C6">
            <w:pPr>
              <w:rPr>
                <w:rFonts w:asciiTheme="minorHAnsi" w:hAnsiTheme="minorHAnsi" w:cstheme="minorBidi"/>
                <w:b/>
                <w:szCs w:val="22"/>
              </w:rPr>
            </w:pPr>
            <w:r w:rsidRPr="00864C0E">
              <w:rPr>
                <w:rFonts w:asciiTheme="minorHAnsi" w:hAnsiTheme="minorHAnsi" w:cstheme="minorBidi"/>
                <w:b/>
                <w:szCs w:val="22"/>
              </w:rPr>
              <w:t>Terms of Business</w:t>
            </w:r>
          </w:p>
          <w:p w14:paraId="35F36962" w14:textId="77777777" w:rsidR="00CA2A34" w:rsidRPr="00864C0E" w:rsidRDefault="00CA2A34" w:rsidP="00CA2A34">
            <w:pPr>
              <w:pStyle w:val="ListParagraph"/>
              <w:numPr>
                <w:ilvl w:val="0"/>
                <w:numId w:val="10"/>
              </w:numPr>
              <w:spacing w:after="120"/>
              <w:ind w:left="751"/>
            </w:pPr>
            <w:r w:rsidRPr="00864C0E">
              <w:t xml:space="preserve">This quotation is subject to the Master Services Agreement between Partners Life Limited and Equinox Limited, dated 2 September 2025. </w:t>
            </w:r>
          </w:p>
          <w:p w14:paraId="2561E975" w14:textId="77777777" w:rsidR="00A762C6" w:rsidRPr="00864C0E" w:rsidRDefault="00A762C6" w:rsidP="00A762C6">
            <w:pPr>
              <w:pStyle w:val="ListParagraph"/>
              <w:numPr>
                <w:ilvl w:val="0"/>
                <w:numId w:val="10"/>
              </w:numPr>
              <w:spacing w:after="120"/>
              <w:ind w:left="751"/>
            </w:pPr>
            <w:r w:rsidRPr="00864C0E">
              <w:t>Consultant(s) may use Artificial Intelligence (AI) tools to enhance efficiency, analysis, and productivity in delivering services under this agreement. Consultant(s) remains responsible for ensuring the accuracy, quality, and compliance of all deliverables. If requested, we will disclose the AI usage relevant to the engagement.</w:t>
            </w:r>
          </w:p>
          <w:p w14:paraId="3845E94C" w14:textId="77777777" w:rsidR="00A762C6" w:rsidRPr="00864C0E" w:rsidRDefault="00A762C6" w:rsidP="00A762C6">
            <w:pPr>
              <w:rPr>
                <w:rFonts w:asciiTheme="minorHAnsi" w:hAnsiTheme="minorHAnsi" w:cstheme="minorBidi"/>
                <w:b/>
                <w:szCs w:val="22"/>
              </w:rPr>
            </w:pPr>
            <w:r w:rsidRPr="00864C0E">
              <w:rPr>
                <w:rFonts w:asciiTheme="minorHAnsi" w:hAnsiTheme="minorHAnsi" w:cstheme="minorBidi"/>
                <w:b/>
                <w:szCs w:val="22"/>
              </w:rPr>
              <w:t>Validity</w:t>
            </w:r>
          </w:p>
          <w:p w14:paraId="23440EB3" w14:textId="7AE4D88E" w:rsidR="00402519" w:rsidRPr="00864C0E" w:rsidRDefault="00A762C6" w:rsidP="00A762C6">
            <w:pPr>
              <w:pStyle w:val="ListParagraph"/>
              <w:numPr>
                <w:ilvl w:val="0"/>
                <w:numId w:val="10"/>
              </w:numPr>
              <w:spacing w:after="120"/>
              <w:ind w:left="751"/>
            </w:pPr>
            <w:r w:rsidRPr="00864C0E">
              <w:t>This quotation is valid for 28 working days from the date of the quote.</w:t>
            </w:r>
          </w:p>
        </w:tc>
      </w:tr>
    </w:tbl>
    <w:p w14:paraId="5B511508" w14:textId="77777777" w:rsidR="00E32C2F" w:rsidRPr="00516748" w:rsidRDefault="00E32C2F" w:rsidP="00A56696">
      <w:pPr>
        <w:tabs>
          <w:tab w:val="clear" w:pos="851"/>
        </w:tabs>
        <w:rPr>
          <w:b/>
          <w:bCs/>
        </w:rPr>
      </w:pPr>
    </w:p>
    <w:p w14:paraId="38ADFA45" w14:textId="77777777" w:rsidR="002B31C0" w:rsidRPr="00516748" w:rsidRDefault="002B31C0" w:rsidP="00A56696">
      <w:pPr>
        <w:tabs>
          <w:tab w:val="clear" w:pos="851"/>
        </w:tabs>
        <w:rPr>
          <w:b/>
          <w:bCs/>
        </w:rPr>
      </w:pPr>
    </w:p>
    <w:p w14:paraId="63EA1FF0" w14:textId="77777777" w:rsidR="00864C0E" w:rsidRDefault="00864C0E">
      <w:pPr>
        <w:tabs>
          <w:tab w:val="clear" w:pos="851"/>
        </w:tabs>
        <w:rPr>
          <w:b/>
          <w:bCs/>
        </w:rPr>
      </w:pPr>
      <w:r>
        <w:rPr>
          <w:b/>
          <w:bCs/>
        </w:rPr>
        <w:br w:type="page"/>
      </w:r>
    </w:p>
    <w:p w14:paraId="1A8E8E0E" w14:textId="2C4890B3" w:rsidR="007977C7" w:rsidRPr="00516748" w:rsidRDefault="007977C7" w:rsidP="00A56696">
      <w:pPr>
        <w:tabs>
          <w:tab w:val="clear" w:pos="851"/>
        </w:tabs>
        <w:rPr>
          <w:b/>
          <w:bCs/>
        </w:rPr>
      </w:pPr>
      <w:r w:rsidRPr="00516748">
        <w:rPr>
          <w:b/>
          <w:bCs/>
        </w:rPr>
        <w:lastRenderedPageBreak/>
        <w:t>Acceptance</w:t>
      </w:r>
    </w:p>
    <w:p w14:paraId="55C08E69" w14:textId="77777777" w:rsidR="00D545B9" w:rsidRPr="00516748" w:rsidRDefault="00D545B9" w:rsidP="007977C7">
      <w:pPr>
        <w:tabs>
          <w:tab w:val="left" w:pos="4678"/>
        </w:tabs>
        <w:rPr>
          <w:b/>
        </w:rPr>
      </w:pPr>
    </w:p>
    <w:p w14:paraId="1964915A" w14:textId="44458104" w:rsidR="007977C7" w:rsidRPr="00516748" w:rsidRDefault="007977C7" w:rsidP="007977C7">
      <w:pPr>
        <w:tabs>
          <w:tab w:val="left" w:pos="4678"/>
        </w:tabs>
        <w:rPr>
          <w:b/>
        </w:rPr>
      </w:pPr>
      <w:r w:rsidRPr="00516748">
        <w:rPr>
          <w:b/>
        </w:rPr>
        <w:t xml:space="preserve">For </w:t>
      </w:r>
      <w:r w:rsidR="00D21516" w:rsidRPr="00516748">
        <w:rPr>
          <w:b/>
        </w:rPr>
        <w:t>Partners Life</w:t>
      </w:r>
      <w:r w:rsidR="002B525D" w:rsidRPr="00516748">
        <w:rPr>
          <w:b/>
        </w:rPr>
        <w:t xml:space="preserve"> </w:t>
      </w:r>
      <w:r w:rsidRPr="00516748">
        <w:rPr>
          <w:b/>
        </w:rPr>
        <w:t>by:</w:t>
      </w:r>
      <w:r w:rsidRPr="00516748">
        <w:rPr>
          <w:b/>
        </w:rPr>
        <w:tab/>
        <w:t xml:space="preserve">For Equinox </w:t>
      </w:r>
      <w:r w:rsidR="003B2155" w:rsidRPr="00516748">
        <w:rPr>
          <w:b/>
        </w:rPr>
        <w:t>IT</w:t>
      </w:r>
      <w:r w:rsidRPr="00516748">
        <w:rPr>
          <w:b/>
        </w:rPr>
        <w:t xml:space="preserve"> by:</w:t>
      </w:r>
    </w:p>
    <w:p w14:paraId="01F2C4D6" w14:textId="77777777" w:rsidR="008151D4" w:rsidRPr="00516748" w:rsidRDefault="008151D4" w:rsidP="007977C7">
      <w:pPr>
        <w:tabs>
          <w:tab w:val="left" w:pos="4678"/>
        </w:tabs>
      </w:pPr>
    </w:p>
    <w:p w14:paraId="4A0653D1" w14:textId="77777777" w:rsidR="00441DD8" w:rsidRPr="00516748" w:rsidRDefault="00441DD8" w:rsidP="007977C7">
      <w:pPr>
        <w:tabs>
          <w:tab w:val="left" w:pos="4678"/>
        </w:tabs>
      </w:pPr>
    </w:p>
    <w:p w14:paraId="36C7BAFE" w14:textId="77777777" w:rsidR="00FA010E" w:rsidRPr="00516748" w:rsidRDefault="00FA010E" w:rsidP="007977C7">
      <w:pPr>
        <w:tabs>
          <w:tab w:val="left" w:pos="4678"/>
        </w:tabs>
      </w:pPr>
    </w:p>
    <w:p w14:paraId="275D626A" w14:textId="77777777" w:rsidR="007977C7" w:rsidRPr="00516748" w:rsidRDefault="007977C7" w:rsidP="007977C7">
      <w:pPr>
        <w:tabs>
          <w:tab w:val="left" w:pos="4678"/>
        </w:tabs>
      </w:pPr>
      <w:r w:rsidRPr="00516748">
        <w:t>____________________________________</w:t>
      </w:r>
      <w:r w:rsidRPr="00516748">
        <w:tab/>
        <w:t>__________________________________</w:t>
      </w:r>
    </w:p>
    <w:p w14:paraId="44954291" w14:textId="77777777" w:rsidR="007977C7" w:rsidRPr="00516748" w:rsidRDefault="007977C7" w:rsidP="007977C7">
      <w:pPr>
        <w:tabs>
          <w:tab w:val="left" w:pos="4678"/>
        </w:tabs>
      </w:pPr>
      <w:r w:rsidRPr="00516748">
        <w:t>Signature</w:t>
      </w:r>
      <w:r w:rsidRPr="00516748">
        <w:tab/>
      </w:r>
      <w:proofErr w:type="spellStart"/>
      <w:r w:rsidRPr="00516748">
        <w:t>Signature</w:t>
      </w:r>
      <w:proofErr w:type="spellEnd"/>
    </w:p>
    <w:p w14:paraId="2D278826" w14:textId="77777777" w:rsidR="007977C7" w:rsidRPr="00516748" w:rsidRDefault="007977C7" w:rsidP="007977C7">
      <w:pPr>
        <w:tabs>
          <w:tab w:val="left" w:pos="4678"/>
        </w:tabs>
      </w:pPr>
    </w:p>
    <w:p w14:paraId="609EDA9E" w14:textId="77777777" w:rsidR="00FA010E" w:rsidRPr="00516748" w:rsidRDefault="00FA010E" w:rsidP="007977C7">
      <w:pPr>
        <w:tabs>
          <w:tab w:val="left" w:pos="4678"/>
        </w:tabs>
      </w:pPr>
    </w:p>
    <w:p w14:paraId="4935BDCF" w14:textId="77777777" w:rsidR="007977C7" w:rsidRPr="00516748" w:rsidRDefault="007977C7" w:rsidP="007977C7">
      <w:pPr>
        <w:tabs>
          <w:tab w:val="left" w:pos="4678"/>
        </w:tabs>
      </w:pPr>
      <w:r w:rsidRPr="00516748">
        <w:t>____________________________________</w:t>
      </w:r>
      <w:r w:rsidRPr="00516748">
        <w:tab/>
        <w:t>__________________________________</w:t>
      </w:r>
    </w:p>
    <w:p w14:paraId="2DBF82F2" w14:textId="77777777" w:rsidR="007977C7" w:rsidRPr="00516748" w:rsidRDefault="007977C7" w:rsidP="007977C7">
      <w:pPr>
        <w:tabs>
          <w:tab w:val="left" w:pos="4678"/>
        </w:tabs>
      </w:pPr>
      <w:r w:rsidRPr="00516748">
        <w:t>Name</w:t>
      </w:r>
      <w:r w:rsidRPr="00516748">
        <w:tab/>
      </w:r>
      <w:r w:rsidRPr="00516748">
        <w:tab/>
      </w:r>
      <w:proofErr w:type="spellStart"/>
      <w:r w:rsidRPr="00516748">
        <w:t>Name</w:t>
      </w:r>
      <w:proofErr w:type="spellEnd"/>
    </w:p>
    <w:p w14:paraId="270F421A" w14:textId="77777777" w:rsidR="007303D0" w:rsidRPr="00516748" w:rsidRDefault="007303D0" w:rsidP="007303D0">
      <w:pPr>
        <w:tabs>
          <w:tab w:val="left" w:pos="4678"/>
        </w:tabs>
      </w:pPr>
    </w:p>
    <w:p w14:paraId="0F679E2A" w14:textId="77777777" w:rsidR="00FA010E" w:rsidRPr="00516748" w:rsidRDefault="00FA010E" w:rsidP="007303D0">
      <w:pPr>
        <w:tabs>
          <w:tab w:val="left" w:pos="4678"/>
        </w:tabs>
      </w:pPr>
    </w:p>
    <w:p w14:paraId="152B6603" w14:textId="77777777" w:rsidR="007303D0" w:rsidRPr="00516748" w:rsidRDefault="007303D0" w:rsidP="007303D0">
      <w:pPr>
        <w:tabs>
          <w:tab w:val="left" w:pos="4678"/>
        </w:tabs>
      </w:pPr>
      <w:r w:rsidRPr="00516748">
        <w:t>____________________________________</w:t>
      </w:r>
      <w:r w:rsidRPr="00516748">
        <w:tab/>
        <w:t>__________________________________</w:t>
      </w:r>
    </w:p>
    <w:p w14:paraId="3CF52FC5" w14:textId="77777777" w:rsidR="007303D0" w:rsidRPr="00516748" w:rsidRDefault="007303D0" w:rsidP="007303D0">
      <w:pPr>
        <w:tabs>
          <w:tab w:val="clear" w:pos="851"/>
          <w:tab w:val="left" w:pos="4678"/>
        </w:tabs>
      </w:pPr>
      <w:r w:rsidRPr="00516748">
        <w:t>Position</w:t>
      </w:r>
      <w:r w:rsidRPr="00516748">
        <w:tab/>
      </w:r>
      <w:proofErr w:type="spellStart"/>
      <w:r w:rsidRPr="00516748">
        <w:t>Position</w:t>
      </w:r>
      <w:proofErr w:type="spellEnd"/>
    </w:p>
    <w:p w14:paraId="253678A0" w14:textId="77777777" w:rsidR="007303D0" w:rsidRPr="00516748" w:rsidRDefault="007303D0" w:rsidP="007977C7">
      <w:pPr>
        <w:tabs>
          <w:tab w:val="left" w:pos="4678"/>
        </w:tabs>
      </w:pPr>
    </w:p>
    <w:p w14:paraId="35BE66B8" w14:textId="77777777" w:rsidR="00FA010E" w:rsidRPr="00516748" w:rsidRDefault="00FA010E" w:rsidP="007977C7">
      <w:pPr>
        <w:tabs>
          <w:tab w:val="left" w:pos="4678"/>
        </w:tabs>
      </w:pPr>
    </w:p>
    <w:p w14:paraId="64777D74" w14:textId="77777777" w:rsidR="007977C7" w:rsidRPr="00516748" w:rsidRDefault="007977C7" w:rsidP="007977C7">
      <w:pPr>
        <w:tabs>
          <w:tab w:val="left" w:pos="4678"/>
        </w:tabs>
      </w:pPr>
      <w:r w:rsidRPr="00516748">
        <w:t>____________________________________</w:t>
      </w:r>
      <w:r w:rsidRPr="00516748">
        <w:tab/>
        <w:t>__________________________________</w:t>
      </w:r>
    </w:p>
    <w:p w14:paraId="5714B876" w14:textId="77777777" w:rsidR="005A6670" w:rsidRDefault="005A6670" w:rsidP="005A6670">
      <w:pPr>
        <w:tabs>
          <w:tab w:val="clear" w:pos="851"/>
          <w:tab w:val="left" w:pos="4678"/>
        </w:tabs>
      </w:pPr>
      <w:r w:rsidRPr="00516748">
        <w:t>Date</w:t>
      </w:r>
      <w:r w:rsidRPr="00516748">
        <w:tab/>
      </w:r>
      <w:proofErr w:type="spellStart"/>
      <w:r w:rsidRPr="00516748">
        <w:t>Date</w:t>
      </w:r>
      <w:proofErr w:type="spellEnd"/>
    </w:p>
    <w:sectPr w:rsidR="005A6670" w:rsidSect="00C808D1">
      <w:headerReference w:type="default" r:id="rId18"/>
      <w:footerReference w:type="even" r:id="rId19"/>
      <w:footerReference w:type="default" r:id="rId20"/>
      <w:footerReference w:type="first" r:id="rId21"/>
      <w:pgSz w:w="11906" w:h="16838" w:code="9"/>
      <w:pgMar w:top="851" w:right="851" w:bottom="851" w:left="851" w:header="851" w:footer="601"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zmeen Fatakia" w:date="2026-01-23T12:20:00Z" w:initials="AF">
    <w:p w14:paraId="6C70E7B5" w14:textId="77777777" w:rsidR="003A4B0D" w:rsidRDefault="003A4B0D" w:rsidP="003A4B0D">
      <w:pPr>
        <w:pStyle w:val="CommentText"/>
      </w:pPr>
      <w:r>
        <w:rPr>
          <w:rStyle w:val="CommentReference"/>
        </w:rPr>
        <w:annotationRef/>
      </w:r>
      <w:r>
        <w:fldChar w:fldCharType="begin"/>
      </w:r>
      <w:r>
        <w:instrText>HYPERLINK "mailto:andrew.mcdowell@equinox.co.nz"</w:instrText>
      </w:r>
      <w:bookmarkStart w:id="2" w:name="_@_DAB7BBF589704DAE965277D25EBA4DD8Z"/>
      <w:r>
        <w:fldChar w:fldCharType="separate"/>
      </w:r>
      <w:bookmarkEnd w:id="2"/>
      <w:r w:rsidRPr="007A65A3">
        <w:rPr>
          <w:rStyle w:val="Mention"/>
          <w:noProof/>
        </w:rPr>
        <w:t>@Andrew McDowell</w:t>
      </w:r>
      <w:r>
        <w:fldChar w:fldCharType="end"/>
      </w:r>
      <w:r>
        <w:t xml:space="preserve"> </w:t>
      </w:r>
      <w:r>
        <w:fldChar w:fldCharType="begin"/>
      </w:r>
      <w:r>
        <w:instrText>HYPERLINK "mailto:Jacky.Wang@equinox.co.nz"</w:instrText>
      </w:r>
      <w:bookmarkStart w:id="3" w:name="_@_5DF4B2599CA846D59E79A81C2DF62769Z"/>
      <w:r>
        <w:fldChar w:fldCharType="separate"/>
      </w:r>
      <w:bookmarkEnd w:id="3"/>
      <w:r w:rsidRPr="007A65A3">
        <w:rPr>
          <w:rStyle w:val="Mention"/>
          <w:noProof/>
        </w:rPr>
        <w:t>@Jacky Wang</w:t>
      </w:r>
      <w:r>
        <w:fldChar w:fldCharType="end"/>
      </w:r>
      <w:r>
        <w:t xml:space="preserve"> the total/hours seems to not be correct. Can you confirm</w:t>
      </w:r>
    </w:p>
  </w:comment>
  <w:comment w:id="1" w:author="Andrew McDowell" w:date="2026-01-23T13:14:00Z" w:initials="AM">
    <w:p w14:paraId="42760051" w14:textId="77777777" w:rsidR="003A4B0D" w:rsidRDefault="003A4B0D" w:rsidP="003A4B0D">
      <w:pPr>
        <w:pStyle w:val="CommentText"/>
      </w:pPr>
      <w:r>
        <w:rPr>
          <w:rStyle w:val="CommentReference"/>
        </w:rPr>
        <w:annotationRef/>
      </w:r>
      <w:r>
        <w:t>Nice spotting Arzmeen - I have updated now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70E7B5" w15:done="0"/>
  <w15:commentEx w15:paraId="42760051" w15:paraIdParent="6C70E7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0D01C2" w16cex:dateUtc="2026-01-22T23:20:00Z"/>
  <w16cex:commentExtensible w16cex:durableId="639DCC99" w16cex:dateUtc="2026-01-23T00: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70E7B5" w16cid:durableId="320D01C2"/>
  <w16cid:commentId w16cid:paraId="42760051" w16cid:durableId="639DCC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24E99" w14:textId="77777777" w:rsidR="003B7E74" w:rsidRDefault="003B7E74">
      <w:r>
        <w:separator/>
      </w:r>
    </w:p>
  </w:endnote>
  <w:endnote w:type="continuationSeparator" w:id="0">
    <w:p w14:paraId="5B230540" w14:textId="77777777" w:rsidR="003B7E74" w:rsidRDefault="003B7E74">
      <w:r>
        <w:continuationSeparator/>
      </w:r>
    </w:p>
  </w:endnote>
  <w:endnote w:type="continuationNotice" w:id="1">
    <w:p w14:paraId="6BDF7602" w14:textId="77777777" w:rsidR="003B7E74" w:rsidRDefault="003B7E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Roman">
    <w:altName w:val="Times New Roman"/>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61CFD" w14:textId="77777777" w:rsidR="006212B8" w:rsidRDefault="006212B8" w:rsidP="006212B8">
    <w:pPr>
      <w:pStyle w:val="Footer"/>
      <w:jc w:val="right"/>
      <w:rPr>
        <w:sz w:val="12"/>
      </w:rPr>
    </w:pPr>
  </w:p>
  <w:p w14:paraId="1A92D8AD" w14:textId="77777777" w:rsidR="006212B8" w:rsidRDefault="006212B8" w:rsidP="006212B8">
    <w:pPr>
      <w:pStyle w:val="Footer"/>
      <w:jc w:val="right"/>
      <w:rPr>
        <w:sz w:val="12"/>
      </w:rPr>
    </w:pPr>
  </w:p>
  <w:p w14:paraId="0E8F1242" w14:textId="77777777" w:rsidR="006212B8" w:rsidRDefault="006212B8" w:rsidP="006212B8">
    <w:pPr>
      <w:pStyle w:val="Footer"/>
      <w:jc w:val="right"/>
      <w:rPr>
        <w:sz w:val="12"/>
      </w:rPr>
    </w:pPr>
  </w:p>
  <w:p w14:paraId="21BC244D" w14:textId="77777777" w:rsidR="006212B8" w:rsidRDefault="006212B8" w:rsidP="006212B8">
    <w:pPr>
      <w:pStyle w:val="Footer"/>
      <w:jc w:val="right"/>
      <w:rPr>
        <w:sz w:val="12"/>
      </w:rPr>
    </w:pPr>
  </w:p>
  <w:p w14:paraId="49C96BE6" w14:textId="77777777" w:rsidR="006212B8" w:rsidRPr="004C42BC" w:rsidRDefault="006212B8" w:rsidP="006212B8">
    <w:pPr>
      <w:pStyle w:val="Footer"/>
      <w:jc w:val="right"/>
      <w:rPr>
        <w:sz w:val="12"/>
      </w:rPr>
    </w:pPr>
    <w:r>
      <w:rPr>
        <w:sz w:val="12"/>
      </w:rPr>
      <w:t>1037514.2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C6A91" w14:textId="77777777" w:rsidR="006212B8" w:rsidRPr="0072530E" w:rsidRDefault="006212B8" w:rsidP="006212B8">
    <w:pPr>
      <w:pStyle w:val="Footer"/>
    </w:pPr>
  </w:p>
  <w:p w14:paraId="20C1426D" w14:textId="12A55AF9" w:rsidR="006212B8" w:rsidRDefault="0A417C0B" w:rsidP="0A417C0B">
    <w:pPr>
      <w:pStyle w:val="Footer"/>
      <w:pBdr>
        <w:top w:val="single" w:sz="4" w:space="1" w:color="auto"/>
      </w:pBdr>
      <w:tabs>
        <w:tab w:val="clear" w:pos="4153"/>
        <w:tab w:val="clear" w:pos="8306"/>
        <w:tab w:val="right" w:pos="10206"/>
      </w:tabs>
      <w:rPr>
        <w:noProof/>
      </w:rPr>
    </w:pPr>
    <w:r w:rsidRPr="0A417C0B">
      <w:rPr>
        <w:b/>
        <w:bCs/>
      </w:rPr>
      <w:t xml:space="preserve">Private &amp; Confidential                                                                                                                                              </w:t>
    </w:r>
    <w:r w:rsidR="006212B8">
      <w:tab/>
    </w:r>
    <w:r w:rsidR="006212B8">
      <w:tab/>
    </w:r>
    <w:r w:rsidR="006212B8">
      <w:tab/>
    </w:r>
    <w:r>
      <w:t xml:space="preserve">Page </w:t>
    </w:r>
    <w:r w:rsidR="006212B8" w:rsidRPr="0A417C0B">
      <w:rPr>
        <w:noProof/>
      </w:rPr>
      <w:fldChar w:fldCharType="begin"/>
    </w:r>
    <w:r w:rsidR="006212B8">
      <w:instrText xml:space="preserve"> PAGE   \* MERGEFORMAT </w:instrText>
    </w:r>
    <w:r w:rsidR="006212B8" w:rsidRPr="0A417C0B">
      <w:fldChar w:fldCharType="separate"/>
    </w:r>
    <w:r w:rsidRPr="0A417C0B">
      <w:rPr>
        <w:noProof/>
      </w:rPr>
      <w:t>2</w:t>
    </w:r>
    <w:r w:rsidR="006212B8" w:rsidRPr="0A417C0B">
      <w:rPr>
        <w:noProof/>
      </w:rPr>
      <w:fldChar w:fldCharType="end"/>
    </w:r>
  </w:p>
  <w:p w14:paraId="311E0BEB" w14:textId="27248EF2" w:rsidR="006212B8" w:rsidRDefault="0A417C0B" w:rsidP="0A417C0B">
    <w:pPr>
      <w:pStyle w:val="Footer"/>
      <w:tabs>
        <w:tab w:val="clear" w:pos="4153"/>
        <w:tab w:val="clear" w:pos="8306"/>
        <w:tab w:val="right" w:pos="9072"/>
      </w:tabs>
      <w:rPr>
        <w:noProof/>
      </w:rPr>
    </w:pPr>
    <w:r w:rsidRPr="0A417C0B">
      <w:rPr>
        <w:noProof/>
      </w:rPr>
      <w:t>Partners Life – SOW0</w:t>
    </w:r>
    <w:r w:rsidR="00176009">
      <w:rPr>
        <w:noProof/>
      </w:rPr>
      <w:t>9</w:t>
    </w:r>
    <w:r w:rsidRPr="0A417C0B">
      <w:rPr>
        <w:noProof/>
      </w:rPr>
      <w:t xml:space="preserve">: </w:t>
    </w:r>
    <w:r w:rsidR="00176009">
      <w:rPr>
        <w:noProof/>
      </w:rPr>
      <w:t>Shared APIM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BCCE5" w14:textId="77777777" w:rsidR="006212B8" w:rsidRPr="0072530E" w:rsidRDefault="006212B8" w:rsidP="006212B8">
    <w:pPr>
      <w:pStyle w:val="Footer"/>
    </w:pPr>
  </w:p>
  <w:p w14:paraId="30001AE6" w14:textId="77777777" w:rsidR="006212B8" w:rsidRDefault="006212B8" w:rsidP="00331AC4">
    <w:pPr>
      <w:pStyle w:val="Footer"/>
      <w:pBdr>
        <w:top w:val="single" w:sz="4" w:space="1" w:color="auto"/>
      </w:pBdr>
      <w:tabs>
        <w:tab w:val="clear" w:pos="4153"/>
        <w:tab w:val="clear" w:pos="8306"/>
        <w:tab w:val="right" w:pos="10206"/>
      </w:tabs>
      <w:rPr>
        <w:noProof/>
      </w:rPr>
    </w:pPr>
    <w:r w:rsidRPr="007307BF">
      <w:rPr>
        <w:b/>
      </w:rPr>
      <w:t>Private &amp; Confidential</w:t>
    </w:r>
    <w:r>
      <w:tab/>
      <w:t xml:space="preserve">Page </w:t>
    </w:r>
    <w:r>
      <w:fldChar w:fldCharType="begin"/>
    </w:r>
    <w:r>
      <w:instrText xml:space="preserve"> PAGE   \* MERGEFORMAT </w:instrText>
    </w:r>
    <w:r>
      <w:fldChar w:fldCharType="separate"/>
    </w:r>
    <w:r w:rsidR="00832EA4">
      <w:rPr>
        <w:noProof/>
      </w:rPr>
      <w:t>1</w:t>
    </w:r>
    <w:r>
      <w:rPr>
        <w:noProof/>
      </w:rPr>
      <w:fldChar w:fldCharType="end"/>
    </w:r>
  </w:p>
  <w:p w14:paraId="0F14BBC1" w14:textId="0572AA83" w:rsidR="006212B8" w:rsidRDefault="006212B8" w:rsidP="00FA010E">
    <w:pPr>
      <w:pStyle w:val="Footer"/>
      <w:tabs>
        <w:tab w:val="clear" w:pos="4153"/>
        <w:tab w:val="clear" w:pos="8306"/>
        <w:tab w:val="right" w:pos="9072"/>
      </w:tabs>
    </w:pPr>
    <w:r>
      <w:rPr>
        <w:noProof/>
      </w:rPr>
      <w:t xml:space="preserve">Equinox IT – </w:t>
    </w:r>
    <w:r w:rsidR="002B525D" w:rsidRPr="002B525D">
      <w:rPr>
        <w:noProof/>
      </w:rPr>
      <w:t>Altis – Partners Life – Azure Support Onboarding</w:t>
    </w:r>
    <w:r w:rsidR="002B525D">
      <w:rPr>
        <w:noProof/>
      </w:rPr>
      <w:t xml:space="preserve"> v1.</w:t>
    </w:r>
    <w:r w:rsidR="00C808D1">
      <w:rPr>
        <w:noProof/>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BE4C9" w14:textId="77777777" w:rsidR="003B7E74" w:rsidRDefault="003B7E74">
      <w:r>
        <w:separator/>
      </w:r>
    </w:p>
  </w:footnote>
  <w:footnote w:type="continuationSeparator" w:id="0">
    <w:p w14:paraId="5717AF91" w14:textId="77777777" w:rsidR="003B7E74" w:rsidRDefault="003B7E74">
      <w:r>
        <w:continuationSeparator/>
      </w:r>
    </w:p>
  </w:footnote>
  <w:footnote w:type="continuationNotice" w:id="1">
    <w:p w14:paraId="09F7A7A9" w14:textId="77777777" w:rsidR="003B7E74" w:rsidRDefault="003B7E7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00"/>
      <w:gridCol w:w="3400"/>
      <w:gridCol w:w="3400"/>
    </w:tblGrid>
    <w:tr w:rsidR="0A417C0B" w14:paraId="07BB5120" w14:textId="77777777" w:rsidTr="0A417C0B">
      <w:trPr>
        <w:trHeight w:val="300"/>
      </w:trPr>
      <w:tc>
        <w:tcPr>
          <w:tcW w:w="3400" w:type="dxa"/>
        </w:tcPr>
        <w:p w14:paraId="5FCAB9B3" w14:textId="5570B71A" w:rsidR="0A417C0B" w:rsidRDefault="0A417C0B" w:rsidP="0A417C0B">
          <w:pPr>
            <w:pStyle w:val="Header"/>
            <w:ind w:left="-115"/>
          </w:pPr>
        </w:p>
      </w:tc>
      <w:tc>
        <w:tcPr>
          <w:tcW w:w="3400" w:type="dxa"/>
        </w:tcPr>
        <w:p w14:paraId="5440A89D" w14:textId="042DC240" w:rsidR="0A417C0B" w:rsidRDefault="0A417C0B" w:rsidP="0A417C0B">
          <w:pPr>
            <w:pStyle w:val="Header"/>
            <w:jc w:val="center"/>
          </w:pPr>
        </w:p>
      </w:tc>
      <w:tc>
        <w:tcPr>
          <w:tcW w:w="3400" w:type="dxa"/>
        </w:tcPr>
        <w:p w14:paraId="6EFA1B58" w14:textId="2BB50808" w:rsidR="0A417C0B" w:rsidRDefault="0A417C0B" w:rsidP="0A417C0B">
          <w:pPr>
            <w:pStyle w:val="Header"/>
            <w:ind w:right="-115"/>
            <w:jc w:val="right"/>
          </w:pPr>
        </w:p>
      </w:tc>
    </w:tr>
  </w:tbl>
  <w:p w14:paraId="7637580B" w14:textId="6B52E98A" w:rsidR="0A417C0B" w:rsidRDefault="0A417C0B" w:rsidP="0A417C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16CA380"/>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FE"/>
    <w:multiLevelType w:val="multilevel"/>
    <w:tmpl w:val="824E720A"/>
    <w:lvl w:ilvl="0">
      <w:numFmt w:val="decimal"/>
      <w:pStyle w:val="List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57B7B25"/>
    <w:multiLevelType w:val="singleLevel"/>
    <w:tmpl w:val="36F228FA"/>
    <w:lvl w:ilvl="0">
      <w:start w:val="1"/>
      <w:numFmt w:val="decimal"/>
      <w:pStyle w:val="ListNumber"/>
      <w:lvlText w:val="%1."/>
      <w:legacy w:legacy="1" w:legacySpace="0" w:legacyIndent="283"/>
      <w:lvlJc w:val="left"/>
      <w:pPr>
        <w:ind w:left="283" w:hanging="283"/>
      </w:pPr>
    </w:lvl>
  </w:abstractNum>
  <w:abstractNum w:abstractNumId="3" w15:restartNumberingAfterBreak="0">
    <w:nsid w:val="088D44F6"/>
    <w:multiLevelType w:val="hybridMultilevel"/>
    <w:tmpl w:val="4C444A5A"/>
    <w:lvl w:ilvl="0" w:tplc="1409000F">
      <w:start w:val="1"/>
      <w:numFmt w:val="decimal"/>
      <w:lvlText w:val="%1."/>
      <w:lvlJc w:val="left"/>
      <w:pPr>
        <w:ind w:left="720" w:hanging="360"/>
      </w:p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4" w15:restartNumberingAfterBreak="0">
    <w:nsid w:val="1E350148"/>
    <w:multiLevelType w:val="multilevel"/>
    <w:tmpl w:val="3556862A"/>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 w15:restartNumberingAfterBreak="0">
    <w:nsid w:val="1EF97B79"/>
    <w:multiLevelType w:val="hybridMultilevel"/>
    <w:tmpl w:val="3BBE6AF8"/>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29B07453"/>
    <w:multiLevelType w:val="hybridMultilevel"/>
    <w:tmpl w:val="F55C653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395F35A9"/>
    <w:multiLevelType w:val="hybridMultilevel"/>
    <w:tmpl w:val="F80A3198"/>
    <w:lvl w:ilvl="0" w:tplc="14090011">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 w15:restartNumberingAfterBreak="0">
    <w:nsid w:val="4498A712"/>
    <w:multiLevelType w:val="hybridMultilevel"/>
    <w:tmpl w:val="DA22CA7E"/>
    <w:lvl w:ilvl="0" w:tplc="CCA0987A">
      <w:start w:val="1"/>
      <w:numFmt w:val="bullet"/>
      <w:lvlText w:val=""/>
      <w:lvlJc w:val="left"/>
      <w:pPr>
        <w:ind w:left="720" w:hanging="360"/>
      </w:pPr>
      <w:rPr>
        <w:rFonts w:ascii="Symbol" w:hAnsi="Symbol" w:hint="default"/>
      </w:rPr>
    </w:lvl>
    <w:lvl w:ilvl="1" w:tplc="0F0A5166">
      <w:start w:val="1"/>
      <w:numFmt w:val="bullet"/>
      <w:lvlText w:val="o"/>
      <w:lvlJc w:val="left"/>
      <w:pPr>
        <w:ind w:left="1440" w:hanging="360"/>
      </w:pPr>
      <w:rPr>
        <w:rFonts w:ascii="Courier New" w:hAnsi="Courier New" w:hint="default"/>
      </w:rPr>
    </w:lvl>
    <w:lvl w:ilvl="2" w:tplc="113A2EE4">
      <w:start w:val="1"/>
      <w:numFmt w:val="bullet"/>
      <w:lvlText w:val=""/>
      <w:lvlJc w:val="left"/>
      <w:pPr>
        <w:ind w:left="2160" w:hanging="360"/>
      </w:pPr>
      <w:rPr>
        <w:rFonts w:ascii="Wingdings" w:hAnsi="Wingdings" w:hint="default"/>
      </w:rPr>
    </w:lvl>
    <w:lvl w:ilvl="3" w:tplc="49DE3486">
      <w:start w:val="1"/>
      <w:numFmt w:val="bullet"/>
      <w:lvlText w:val=""/>
      <w:lvlJc w:val="left"/>
      <w:pPr>
        <w:ind w:left="2880" w:hanging="360"/>
      </w:pPr>
      <w:rPr>
        <w:rFonts w:ascii="Symbol" w:hAnsi="Symbol" w:hint="default"/>
      </w:rPr>
    </w:lvl>
    <w:lvl w:ilvl="4" w:tplc="89C60E06">
      <w:start w:val="1"/>
      <w:numFmt w:val="bullet"/>
      <w:lvlText w:val="o"/>
      <w:lvlJc w:val="left"/>
      <w:pPr>
        <w:ind w:left="3600" w:hanging="360"/>
      </w:pPr>
      <w:rPr>
        <w:rFonts w:ascii="Courier New" w:hAnsi="Courier New" w:hint="default"/>
      </w:rPr>
    </w:lvl>
    <w:lvl w:ilvl="5" w:tplc="627E19FA">
      <w:start w:val="1"/>
      <w:numFmt w:val="bullet"/>
      <w:lvlText w:val=""/>
      <w:lvlJc w:val="left"/>
      <w:pPr>
        <w:ind w:left="4320" w:hanging="360"/>
      </w:pPr>
      <w:rPr>
        <w:rFonts w:ascii="Wingdings" w:hAnsi="Wingdings" w:hint="default"/>
      </w:rPr>
    </w:lvl>
    <w:lvl w:ilvl="6" w:tplc="07441B42">
      <w:start w:val="1"/>
      <w:numFmt w:val="bullet"/>
      <w:lvlText w:val=""/>
      <w:lvlJc w:val="left"/>
      <w:pPr>
        <w:ind w:left="5040" w:hanging="360"/>
      </w:pPr>
      <w:rPr>
        <w:rFonts w:ascii="Symbol" w:hAnsi="Symbol" w:hint="default"/>
      </w:rPr>
    </w:lvl>
    <w:lvl w:ilvl="7" w:tplc="FBF0B6FE">
      <w:start w:val="1"/>
      <w:numFmt w:val="bullet"/>
      <w:lvlText w:val="o"/>
      <w:lvlJc w:val="left"/>
      <w:pPr>
        <w:ind w:left="5760" w:hanging="360"/>
      </w:pPr>
      <w:rPr>
        <w:rFonts w:ascii="Courier New" w:hAnsi="Courier New" w:hint="default"/>
      </w:rPr>
    </w:lvl>
    <w:lvl w:ilvl="8" w:tplc="C5C6E56C">
      <w:start w:val="1"/>
      <w:numFmt w:val="bullet"/>
      <w:lvlText w:val=""/>
      <w:lvlJc w:val="left"/>
      <w:pPr>
        <w:ind w:left="6480" w:hanging="360"/>
      </w:pPr>
      <w:rPr>
        <w:rFonts w:ascii="Wingdings" w:hAnsi="Wingdings" w:hint="default"/>
      </w:rPr>
    </w:lvl>
  </w:abstractNum>
  <w:abstractNum w:abstractNumId="9" w15:restartNumberingAfterBreak="0">
    <w:nsid w:val="498962F6"/>
    <w:multiLevelType w:val="multilevel"/>
    <w:tmpl w:val="F7F2A81A"/>
    <w:lvl w:ilvl="0">
      <w:start w:val="1"/>
      <w:numFmt w:val="decimal"/>
      <w:lvlText w:val="%1"/>
      <w:lvlJc w:val="left"/>
      <w:pPr>
        <w:tabs>
          <w:tab w:val="num" w:pos="425"/>
        </w:tabs>
        <w:ind w:left="425" w:hanging="425"/>
      </w:pPr>
      <w:rPr>
        <w:rFonts w:hint="default"/>
        <w:b w:val="0"/>
        <w:i w:val="0"/>
      </w:rPr>
    </w:lvl>
    <w:lvl w:ilvl="1">
      <w:start w:val="1"/>
      <w:numFmt w:val="decimal"/>
      <w:pStyle w:val="ColumnStyle"/>
      <w:lvlText w:val="%1.%2"/>
      <w:lvlJc w:val="left"/>
      <w:pPr>
        <w:tabs>
          <w:tab w:val="num" w:pos="425"/>
        </w:tabs>
        <w:ind w:left="425" w:hanging="425"/>
      </w:pPr>
      <w:rPr>
        <w:rFonts w:hint="default"/>
      </w:rPr>
    </w:lvl>
    <w:lvl w:ilvl="2">
      <w:start w:val="1"/>
      <w:numFmt w:val="lowerLetter"/>
      <w:lvlText w:val="%3"/>
      <w:lvlJc w:val="left"/>
      <w:pPr>
        <w:tabs>
          <w:tab w:val="num" w:pos="1418"/>
        </w:tabs>
        <w:ind w:left="1418" w:hanging="709"/>
      </w:pPr>
      <w:rPr>
        <w:rFonts w:hint="default"/>
      </w:rPr>
    </w:lvl>
    <w:lvl w:ilvl="3">
      <w:start w:val="1"/>
      <w:numFmt w:val="lowerRoman"/>
      <w:lvlText w:val="%4"/>
      <w:lvlJc w:val="left"/>
      <w:pPr>
        <w:tabs>
          <w:tab w:val="num" w:pos="2126"/>
        </w:tabs>
        <w:ind w:left="2126" w:hanging="708"/>
      </w:pPr>
      <w:rPr>
        <w:rFonts w:hint="default"/>
      </w:rPr>
    </w:lvl>
    <w:lvl w:ilvl="4">
      <w:start w:val="1"/>
      <w:numFmt w:val="upperLetter"/>
      <w:lvlText w:val="%5"/>
      <w:lvlJc w:val="left"/>
      <w:pPr>
        <w:tabs>
          <w:tab w:val="num" w:pos="2835"/>
        </w:tabs>
        <w:ind w:left="2835" w:hanging="709"/>
      </w:pPr>
      <w:rPr>
        <w:rFonts w:hint="default"/>
      </w:rPr>
    </w:lvl>
    <w:lvl w:ilvl="5">
      <w:start w:val="1"/>
      <w:numFmt w:val="upperRoman"/>
      <w:lvlText w:val="%6"/>
      <w:lvlJc w:val="left"/>
      <w:pPr>
        <w:tabs>
          <w:tab w:val="num" w:pos="3544"/>
        </w:tabs>
        <w:ind w:left="3544" w:hanging="709"/>
      </w:pPr>
      <w:rPr>
        <w:rFonts w:hint="default"/>
      </w:rPr>
    </w:lvl>
    <w:lvl w:ilvl="6">
      <w:start w:val="1"/>
      <w:numFmt w:val="none"/>
      <w:lvlText w:val=""/>
      <w:lvlJc w:val="left"/>
      <w:pPr>
        <w:tabs>
          <w:tab w:val="num" w:pos="4253"/>
        </w:tabs>
        <w:ind w:left="4253" w:hanging="709"/>
      </w:pPr>
      <w:rPr>
        <w:rFonts w:hint="default"/>
      </w:rPr>
    </w:lvl>
    <w:lvl w:ilvl="7">
      <w:start w:val="1"/>
      <w:numFmt w:val="none"/>
      <w:lvlText w:val=""/>
      <w:lvlJc w:val="left"/>
      <w:pPr>
        <w:tabs>
          <w:tab w:val="num" w:pos="4961"/>
        </w:tabs>
        <w:ind w:left="4961" w:hanging="708"/>
      </w:pPr>
      <w:rPr>
        <w:rFonts w:hint="default"/>
      </w:rPr>
    </w:lvl>
    <w:lvl w:ilvl="8">
      <w:start w:val="1"/>
      <w:numFmt w:val="none"/>
      <w:lvlText w:val=""/>
      <w:lvlJc w:val="left"/>
      <w:pPr>
        <w:tabs>
          <w:tab w:val="num" w:pos="5670"/>
        </w:tabs>
        <w:ind w:left="5670" w:hanging="709"/>
      </w:pPr>
      <w:rPr>
        <w:rFonts w:hint="default"/>
      </w:rPr>
    </w:lvl>
  </w:abstractNum>
  <w:abstractNum w:abstractNumId="10" w15:restartNumberingAfterBreak="0">
    <w:nsid w:val="4A917264"/>
    <w:multiLevelType w:val="hybridMultilevel"/>
    <w:tmpl w:val="8DC08C90"/>
    <w:lvl w:ilvl="0" w:tplc="14090011">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50F17A3A"/>
    <w:multiLevelType w:val="hybridMultilevel"/>
    <w:tmpl w:val="017416A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53E95D44"/>
    <w:multiLevelType w:val="hybridMultilevel"/>
    <w:tmpl w:val="30D0FB22"/>
    <w:lvl w:ilvl="0" w:tplc="F5F8CFF0">
      <w:start w:val="1"/>
      <w:numFmt w:val="decimal"/>
      <w:pStyle w:val="ListParagraph"/>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62A76F24"/>
    <w:multiLevelType w:val="hybridMultilevel"/>
    <w:tmpl w:val="F6AE1E52"/>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4" w15:restartNumberingAfterBreak="0">
    <w:nsid w:val="67C81F06"/>
    <w:multiLevelType w:val="hybridMultilevel"/>
    <w:tmpl w:val="991A1CB6"/>
    <w:lvl w:ilvl="0" w:tplc="14090011">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 w15:restartNumberingAfterBreak="0">
    <w:nsid w:val="6CBB0E75"/>
    <w:multiLevelType w:val="hybridMultilevel"/>
    <w:tmpl w:val="B37AE11E"/>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71272AAA"/>
    <w:multiLevelType w:val="hybridMultilevel"/>
    <w:tmpl w:val="1CA42116"/>
    <w:lvl w:ilvl="0" w:tplc="B814484C">
      <w:numFmt w:val="bullet"/>
      <w:lvlText w:val="-"/>
      <w:lvlJc w:val="left"/>
      <w:pPr>
        <w:ind w:left="720" w:hanging="360"/>
      </w:pPr>
      <w:rPr>
        <w:rFonts w:ascii="Calibri" w:eastAsia="Times New Roman"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7" w15:restartNumberingAfterBreak="0">
    <w:nsid w:val="74507C34"/>
    <w:multiLevelType w:val="hybridMultilevel"/>
    <w:tmpl w:val="5DE6DD48"/>
    <w:lvl w:ilvl="0" w:tplc="08090001">
      <w:start w:val="1"/>
      <w:numFmt w:val="decimal"/>
      <w:pStyle w:val="PartyList"/>
      <w:lvlText w:val="%1."/>
      <w:lvlJc w:val="left"/>
      <w:pPr>
        <w:tabs>
          <w:tab w:val="num" w:pos="567"/>
        </w:tabs>
        <w:ind w:left="567" w:hanging="567"/>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18" w15:restartNumberingAfterBreak="0">
    <w:nsid w:val="7BA3028F"/>
    <w:multiLevelType w:val="hybridMultilevel"/>
    <w:tmpl w:val="0BF87002"/>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601454163">
    <w:abstractNumId w:val="4"/>
  </w:num>
  <w:num w:numId="2" w16cid:durableId="1849557715">
    <w:abstractNumId w:val="1"/>
    <w:lvlOverride w:ilvl="0">
      <w:lvl w:ilvl="0">
        <w:start w:val="1"/>
        <w:numFmt w:val="bullet"/>
        <w:pStyle w:val="ListBullet"/>
        <w:lvlText w:val=""/>
        <w:legacy w:legacy="1" w:legacySpace="0" w:legacyIndent="283"/>
        <w:lvlJc w:val="left"/>
        <w:pPr>
          <w:ind w:left="283" w:hanging="283"/>
        </w:pPr>
        <w:rPr>
          <w:rFonts w:ascii="Symbol" w:hAnsi="Symbol" w:hint="default"/>
        </w:rPr>
      </w:lvl>
    </w:lvlOverride>
  </w:num>
  <w:num w:numId="3" w16cid:durableId="244383777">
    <w:abstractNumId w:val="0"/>
  </w:num>
  <w:num w:numId="4" w16cid:durableId="875969340">
    <w:abstractNumId w:val="2"/>
  </w:num>
  <w:num w:numId="5" w16cid:durableId="1275399760">
    <w:abstractNumId w:val="12"/>
  </w:num>
  <w:num w:numId="6" w16cid:durableId="1752115219">
    <w:abstractNumId w:val="17"/>
  </w:num>
  <w:num w:numId="7" w16cid:durableId="13921018">
    <w:abstractNumId w:val="9"/>
  </w:num>
  <w:num w:numId="8" w16cid:durableId="531694619">
    <w:abstractNumId w:val="5"/>
  </w:num>
  <w:num w:numId="9" w16cid:durableId="453715347">
    <w:abstractNumId w:val="13"/>
  </w:num>
  <w:num w:numId="10" w16cid:durableId="895048089">
    <w:abstractNumId w:val="18"/>
  </w:num>
  <w:num w:numId="11" w16cid:durableId="622152751">
    <w:abstractNumId w:val="12"/>
  </w:num>
  <w:num w:numId="12" w16cid:durableId="34066864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009909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84060365">
    <w:abstractNumId w:val="11"/>
  </w:num>
  <w:num w:numId="15" w16cid:durableId="2066247577">
    <w:abstractNumId w:val="15"/>
  </w:num>
  <w:num w:numId="16" w16cid:durableId="90245372">
    <w:abstractNumId w:val="12"/>
  </w:num>
  <w:num w:numId="17" w16cid:durableId="211235208">
    <w:abstractNumId w:val="12"/>
  </w:num>
  <w:num w:numId="18" w16cid:durableId="464783764">
    <w:abstractNumId w:val="12"/>
  </w:num>
  <w:num w:numId="19" w16cid:durableId="1521816476">
    <w:abstractNumId w:val="12"/>
  </w:num>
  <w:num w:numId="20" w16cid:durableId="1421485586">
    <w:abstractNumId w:val="3"/>
  </w:num>
  <w:num w:numId="21" w16cid:durableId="1767656898">
    <w:abstractNumId w:val="12"/>
  </w:num>
  <w:num w:numId="22" w16cid:durableId="621959054">
    <w:abstractNumId w:val="12"/>
  </w:num>
  <w:num w:numId="23" w16cid:durableId="2100372695">
    <w:abstractNumId w:val="12"/>
  </w:num>
  <w:num w:numId="24" w16cid:durableId="411467169">
    <w:abstractNumId w:val="16"/>
  </w:num>
  <w:num w:numId="25" w16cid:durableId="723719931">
    <w:abstractNumId w:val="14"/>
  </w:num>
  <w:num w:numId="26" w16cid:durableId="1153833404">
    <w:abstractNumId w:val="7"/>
  </w:num>
  <w:num w:numId="27" w16cid:durableId="553125742">
    <w:abstractNumId w:val="10"/>
  </w:num>
  <w:num w:numId="28" w16cid:durableId="921254653">
    <w:abstractNumId w:val="12"/>
  </w:num>
  <w:num w:numId="29" w16cid:durableId="1140657776">
    <w:abstractNumId w:val="8"/>
  </w:num>
  <w:num w:numId="30" w16cid:durableId="1471703070">
    <w:abstractNumId w:val="12"/>
  </w:num>
  <w:num w:numId="31" w16cid:durableId="1980454867">
    <w:abstractNumId w:val="6"/>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zmeen Fatakia">
    <w15:presenceInfo w15:providerId="AD" w15:userId="S::arzmeen.fatakia@equinox.co.nz::5bdf8bca-f50d-42c0-8dce-1dfa082ea49c"/>
  </w15:person>
  <w15:person w15:author="Andrew McDowell">
    <w15:presenceInfo w15:providerId="AD" w15:userId="S::andrew.mcdowell@equinox.co.nz::8b27fc33-9667-4e1e-b074-1157969756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trackRevisions/>
  <w:documentProtection w:formatting="1"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57D"/>
    <w:rsid w:val="0000044C"/>
    <w:rsid w:val="000005A8"/>
    <w:rsid w:val="00000918"/>
    <w:rsid w:val="00001386"/>
    <w:rsid w:val="00001EE4"/>
    <w:rsid w:val="00002481"/>
    <w:rsid w:val="00002613"/>
    <w:rsid w:val="00002C89"/>
    <w:rsid w:val="0000320E"/>
    <w:rsid w:val="00003348"/>
    <w:rsid w:val="00003442"/>
    <w:rsid w:val="000037A3"/>
    <w:rsid w:val="0000399E"/>
    <w:rsid w:val="00003ECE"/>
    <w:rsid w:val="00003F1D"/>
    <w:rsid w:val="00004C96"/>
    <w:rsid w:val="00004EF8"/>
    <w:rsid w:val="000051B1"/>
    <w:rsid w:val="00005DCF"/>
    <w:rsid w:val="0000601D"/>
    <w:rsid w:val="000061EF"/>
    <w:rsid w:val="00006EE1"/>
    <w:rsid w:val="00006F92"/>
    <w:rsid w:val="00010369"/>
    <w:rsid w:val="00010BA2"/>
    <w:rsid w:val="00010FB1"/>
    <w:rsid w:val="00013489"/>
    <w:rsid w:val="00013F32"/>
    <w:rsid w:val="000141FA"/>
    <w:rsid w:val="000142C8"/>
    <w:rsid w:val="000144E3"/>
    <w:rsid w:val="00014F53"/>
    <w:rsid w:val="00016A89"/>
    <w:rsid w:val="00016A9E"/>
    <w:rsid w:val="000172D6"/>
    <w:rsid w:val="0001783E"/>
    <w:rsid w:val="00020007"/>
    <w:rsid w:val="00020BB1"/>
    <w:rsid w:val="00021B82"/>
    <w:rsid w:val="0002235C"/>
    <w:rsid w:val="0002316C"/>
    <w:rsid w:val="000235F8"/>
    <w:rsid w:val="0002391A"/>
    <w:rsid w:val="00023A08"/>
    <w:rsid w:val="00024875"/>
    <w:rsid w:val="0002516E"/>
    <w:rsid w:val="00025442"/>
    <w:rsid w:val="00026CD8"/>
    <w:rsid w:val="000277FE"/>
    <w:rsid w:val="00027866"/>
    <w:rsid w:val="00027D32"/>
    <w:rsid w:val="00027D58"/>
    <w:rsid w:val="00030420"/>
    <w:rsid w:val="00034115"/>
    <w:rsid w:val="0003416C"/>
    <w:rsid w:val="00034948"/>
    <w:rsid w:val="00036FFF"/>
    <w:rsid w:val="00040974"/>
    <w:rsid w:val="00040A10"/>
    <w:rsid w:val="000413B4"/>
    <w:rsid w:val="00041489"/>
    <w:rsid w:val="000450E0"/>
    <w:rsid w:val="00045849"/>
    <w:rsid w:val="00045888"/>
    <w:rsid w:val="00046AB4"/>
    <w:rsid w:val="00046D6C"/>
    <w:rsid w:val="00047A4D"/>
    <w:rsid w:val="0005150E"/>
    <w:rsid w:val="00051571"/>
    <w:rsid w:val="000518B3"/>
    <w:rsid w:val="00051E9A"/>
    <w:rsid w:val="0005251E"/>
    <w:rsid w:val="0005337B"/>
    <w:rsid w:val="00053B3B"/>
    <w:rsid w:val="000552BB"/>
    <w:rsid w:val="00056630"/>
    <w:rsid w:val="00057EF4"/>
    <w:rsid w:val="000606AB"/>
    <w:rsid w:val="00060F48"/>
    <w:rsid w:val="000618E6"/>
    <w:rsid w:val="00061ED5"/>
    <w:rsid w:val="00062501"/>
    <w:rsid w:val="0006259D"/>
    <w:rsid w:val="000639E9"/>
    <w:rsid w:val="000642C2"/>
    <w:rsid w:val="000645E2"/>
    <w:rsid w:val="0006639E"/>
    <w:rsid w:val="00066C4E"/>
    <w:rsid w:val="00070EFE"/>
    <w:rsid w:val="00071722"/>
    <w:rsid w:val="00071A12"/>
    <w:rsid w:val="00071F12"/>
    <w:rsid w:val="00072655"/>
    <w:rsid w:val="00072C61"/>
    <w:rsid w:val="00072F6F"/>
    <w:rsid w:val="00072F9E"/>
    <w:rsid w:val="00073049"/>
    <w:rsid w:val="00074D7B"/>
    <w:rsid w:val="0007568F"/>
    <w:rsid w:val="000763BA"/>
    <w:rsid w:val="00076F79"/>
    <w:rsid w:val="00077EF2"/>
    <w:rsid w:val="00080078"/>
    <w:rsid w:val="00081C62"/>
    <w:rsid w:val="00081F77"/>
    <w:rsid w:val="00082084"/>
    <w:rsid w:val="000823BA"/>
    <w:rsid w:val="00082B02"/>
    <w:rsid w:val="00082E2E"/>
    <w:rsid w:val="00083189"/>
    <w:rsid w:val="000847D6"/>
    <w:rsid w:val="00084A40"/>
    <w:rsid w:val="00087248"/>
    <w:rsid w:val="00087A5E"/>
    <w:rsid w:val="00090AB9"/>
    <w:rsid w:val="00091821"/>
    <w:rsid w:val="0009207B"/>
    <w:rsid w:val="00092691"/>
    <w:rsid w:val="00092FF6"/>
    <w:rsid w:val="0009317B"/>
    <w:rsid w:val="000938CC"/>
    <w:rsid w:val="00093C3E"/>
    <w:rsid w:val="0009408A"/>
    <w:rsid w:val="00094603"/>
    <w:rsid w:val="000952AD"/>
    <w:rsid w:val="00096147"/>
    <w:rsid w:val="00096654"/>
    <w:rsid w:val="000972E6"/>
    <w:rsid w:val="000973DB"/>
    <w:rsid w:val="00097437"/>
    <w:rsid w:val="000974D3"/>
    <w:rsid w:val="000A0963"/>
    <w:rsid w:val="000A3C40"/>
    <w:rsid w:val="000A4E68"/>
    <w:rsid w:val="000A5C78"/>
    <w:rsid w:val="000A6940"/>
    <w:rsid w:val="000A70E1"/>
    <w:rsid w:val="000B079C"/>
    <w:rsid w:val="000B0B3C"/>
    <w:rsid w:val="000B0C7B"/>
    <w:rsid w:val="000B0D88"/>
    <w:rsid w:val="000B0FAF"/>
    <w:rsid w:val="000B1045"/>
    <w:rsid w:val="000B3B24"/>
    <w:rsid w:val="000B451F"/>
    <w:rsid w:val="000B47D2"/>
    <w:rsid w:val="000B4E70"/>
    <w:rsid w:val="000B4EE9"/>
    <w:rsid w:val="000B4F84"/>
    <w:rsid w:val="000B55E5"/>
    <w:rsid w:val="000B608C"/>
    <w:rsid w:val="000B6A38"/>
    <w:rsid w:val="000B730C"/>
    <w:rsid w:val="000B747B"/>
    <w:rsid w:val="000C145D"/>
    <w:rsid w:val="000C14D1"/>
    <w:rsid w:val="000C1842"/>
    <w:rsid w:val="000C27B2"/>
    <w:rsid w:val="000C2C43"/>
    <w:rsid w:val="000C2C76"/>
    <w:rsid w:val="000C2F09"/>
    <w:rsid w:val="000C5307"/>
    <w:rsid w:val="000C583A"/>
    <w:rsid w:val="000C6543"/>
    <w:rsid w:val="000C6A28"/>
    <w:rsid w:val="000C6A2C"/>
    <w:rsid w:val="000C79E3"/>
    <w:rsid w:val="000D35E1"/>
    <w:rsid w:val="000D3E61"/>
    <w:rsid w:val="000D48F1"/>
    <w:rsid w:val="000D517E"/>
    <w:rsid w:val="000D60A9"/>
    <w:rsid w:val="000D60DD"/>
    <w:rsid w:val="000D6778"/>
    <w:rsid w:val="000D6FEC"/>
    <w:rsid w:val="000D7BFA"/>
    <w:rsid w:val="000E03C8"/>
    <w:rsid w:val="000E0D33"/>
    <w:rsid w:val="000E0DD2"/>
    <w:rsid w:val="000E19A5"/>
    <w:rsid w:val="000E1F51"/>
    <w:rsid w:val="000E3A46"/>
    <w:rsid w:val="000E3C95"/>
    <w:rsid w:val="000E3E2A"/>
    <w:rsid w:val="000E6112"/>
    <w:rsid w:val="000E6560"/>
    <w:rsid w:val="000E684A"/>
    <w:rsid w:val="000E6ADB"/>
    <w:rsid w:val="000F103A"/>
    <w:rsid w:val="000F1620"/>
    <w:rsid w:val="000F16C9"/>
    <w:rsid w:val="000F16FD"/>
    <w:rsid w:val="000F2673"/>
    <w:rsid w:val="000F2772"/>
    <w:rsid w:val="000F2F2D"/>
    <w:rsid w:val="000F3DA7"/>
    <w:rsid w:val="000F3DD0"/>
    <w:rsid w:val="000F453D"/>
    <w:rsid w:val="000F459B"/>
    <w:rsid w:val="000F4A28"/>
    <w:rsid w:val="000F512D"/>
    <w:rsid w:val="000F54BC"/>
    <w:rsid w:val="000F5580"/>
    <w:rsid w:val="000F72A2"/>
    <w:rsid w:val="000F7DE0"/>
    <w:rsid w:val="001010E3"/>
    <w:rsid w:val="001012C5"/>
    <w:rsid w:val="0010134E"/>
    <w:rsid w:val="00103E3E"/>
    <w:rsid w:val="00104555"/>
    <w:rsid w:val="00104BD3"/>
    <w:rsid w:val="0010521B"/>
    <w:rsid w:val="0010548B"/>
    <w:rsid w:val="00105D87"/>
    <w:rsid w:val="00105DFE"/>
    <w:rsid w:val="00105F93"/>
    <w:rsid w:val="001060F2"/>
    <w:rsid w:val="00106B37"/>
    <w:rsid w:val="00106E56"/>
    <w:rsid w:val="00106F4E"/>
    <w:rsid w:val="001071A0"/>
    <w:rsid w:val="001073E6"/>
    <w:rsid w:val="00107A92"/>
    <w:rsid w:val="00110403"/>
    <w:rsid w:val="00110C11"/>
    <w:rsid w:val="001112B8"/>
    <w:rsid w:val="00111F30"/>
    <w:rsid w:val="001121DD"/>
    <w:rsid w:val="0011248A"/>
    <w:rsid w:val="00113D24"/>
    <w:rsid w:val="001144E1"/>
    <w:rsid w:val="00114616"/>
    <w:rsid w:val="0011526A"/>
    <w:rsid w:val="001154FB"/>
    <w:rsid w:val="0011660F"/>
    <w:rsid w:val="00120F96"/>
    <w:rsid w:val="001218BC"/>
    <w:rsid w:val="00121C75"/>
    <w:rsid w:val="00121EA5"/>
    <w:rsid w:val="00122A76"/>
    <w:rsid w:val="0012328B"/>
    <w:rsid w:val="00123C85"/>
    <w:rsid w:val="0012541F"/>
    <w:rsid w:val="00125BA3"/>
    <w:rsid w:val="00126D7B"/>
    <w:rsid w:val="00126F02"/>
    <w:rsid w:val="00127EDA"/>
    <w:rsid w:val="00130360"/>
    <w:rsid w:val="00130A0F"/>
    <w:rsid w:val="00130F14"/>
    <w:rsid w:val="00131016"/>
    <w:rsid w:val="00131871"/>
    <w:rsid w:val="001318FF"/>
    <w:rsid w:val="001321D6"/>
    <w:rsid w:val="00133588"/>
    <w:rsid w:val="00133E57"/>
    <w:rsid w:val="00134045"/>
    <w:rsid w:val="00134241"/>
    <w:rsid w:val="00134B38"/>
    <w:rsid w:val="001369D7"/>
    <w:rsid w:val="00137017"/>
    <w:rsid w:val="00137432"/>
    <w:rsid w:val="00140234"/>
    <w:rsid w:val="00140743"/>
    <w:rsid w:val="00141423"/>
    <w:rsid w:val="0014175D"/>
    <w:rsid w:val="0014179F"/>
    <w:rsid w:val="00141890"/>
    <w:rsid w:val="00141FB5"/>
    <w:rsid w:val="001423A7"/>
    <w:rsid w:val="00144E30"/>
    <w:rsid w:val="0014594C"/>
    <w:rsid w:val="0014790E"/>
    <w:rsid w:val="00147A93"/>
    <w:rsid w:val="0015022F"/>
    <w:rsid w:val="00151010"/>
    <w:rsid w:val="00151374"/>
    <w:rsid w:val="00151643"/>
    <w:rsid w:val="00154010"/>
    <w:rsid w:val="0015412D"/>
    <w:rsid w:val="00154DD4"/>
    <w:rsid w:val="001550AB"/>
    <w:rsid w:val="001553D8"/>
    <w:rsid w:val="00156425"/>
    <w:rsid w:val="00157389"/>
    <w:rsid w:val="00157D63"/>
    <w:rsid w:val="00160109"/>
    <w:rsid w:val="001605C3"/>
    <w:rsid w:val="001617A1"/>
    <w:rsid w:val="00161E9C"/>
    <w:rsid w:val="00161F03"/>
    <w:rsid w:val="00162BF6"/>
    <w:rsid w:val="00162C90"/>
    <w:rsid w:val="00162DD3"/>
    <w:rsid w:val="00163103"/>
    <w:rsid w:val="001632DD"/>
    <w:rsid w:val="00163886"/>
    <w:rsid w:val="00163FCE"/>
    <w:rsid w:val="001642D0"/>
    <w:rsid w:val="001646D5"/>
    <w:rsid w:val="001662C1"/>
    <w:rsid w:val="001668E2"/>
    <w:rsid w:val="0016725A"/>
    <w:rsid w:val="00167E40"/>
    <w:rsid w:val="00170335"/>
    <w:rsid w:val="001727A3"/>
    <w:rsid w:val="00172B35"/>
    <w:rsid w:val="0017315F"/>
    <w:rsid w:val="001749FB"/>
    <w:rsid w:val="00174A5A"/>
    <w:rsid w:val="00174B17"/>
    <w:rsid w:val="00176009"/>
    <w:rsid w:val="00176156"/>
    <w:rsid w:val="001804AC"/>
    <w:rsid w:val="00180B5C"/>
    <w:rsid w:val="00180BE0"/>
    <w:rsid w:val="00181114"/>
    <w:rsid w:val="00181EF3"/>
    <w:rsid w:val="00181F16"/>
    <w:rsid w:val="0018252A"/>
    <w:rsid w:val="00183354"/>
    <w:rsid w:val="00186EFB"/>
    <w:rsid w:val="00187427"/>
    <w:rsid w:val="00187A9A"/>
    <w:rsid w:val="00190627"/>
    <w:rsid w:val="001915AF"/>
    <w:rsid w:val="00192AE0"/>
    <w:rsid w:val="00193824"/>
    <w:rsid w:val="00193A03"/>
    <w:rsid w:val="00193E60"/>
    <w:rsid w:val="00194B12"/>
    <w:rsid w:val="00194C4B"/>
    <w:rsid w:val="00194E2F"/>
    <w:rsid w:val="00195E5D"/>
    <w:rsid w:val="00195F78"/>
    <w:rsid w:val="001A0042"/>
    <w:rsid w:val="001A04A6"/>
    <w:rsid w:val="001A096F"/>
    <w:rsid w:val="001A1BC1"/>
    <w:rsid w:val="001A1D59"/>
    <w:rsid w:val="001A1DBC"/>
    <w:rsid w:val="001A232A"/>
    <w:rsid w:val="001A24DA"/>
    <w:rsid w:val="001A2BD7"/>
    <w:rsid w:val="001A4034"/>
    <w:rsid w:val="001A513E"/>
    <w:rsid w:val="001A5238"/>
    <w:rsid w:val="001A555C"/>
    <w:rsid w:val="001A7E3F"/>
    <w:rsid w:val="001B119F"/>
    <w:rsid w:val="001B1468"/>
    <w:rsid w:val="001B2033"/>
    <w:rsid w:val="001B23EC"/>
    <w:rsid w:val="001B2A15"/>
    <w:rsid w:val="001B2A2A"/>
    <w:rsid w:val="001B2A95"/>
    <w:rsid w:val="001B2D9E"/>
    <w:rsid w:val="001B3010"/>
    <w:rsid w:val="001B3523"/>
    <w:rsid w:val="001B3703"/>
    <w:rsid w:val="001B39DC"/>
    <w:rsid w:val="001B3C97"/>
    <w:rsid w:val="001B3FE5"/>
    <w:rsid w:val="001B5959"/>
    <w:rsid w:val="001B6325"/>
    <w:rsid w:val="001B7453"/>
    <w:rsid w:val="001C0899"/>
    <w:rsid w:val="001C0FBE"/>
    <w:rsid w:val="001C2623"/>
    <w:rsid w:val="001C2E34"/>
    <w:rsid w:val="001C4E78"/>
    <w:rsid w:val="001C5B11"/>
    <w:rsid w:val="001C5E24"/>
    <w:rsid w:val="001C61DA"/>
    <w:rsid w:val="001C6AB9"/>
    <w:rsid w:val="001C7520"/>
    <w:rsid w:val="001C788F"/>
    <w:rsid w:val="001D0285"/>
    <w:rsid w:val="001D0C44"/>
    <w:rsid w:val="001D1557"/>
    <w:rsid w:val="001D16B9"/>
    <w:rsid w:val="001D2BA4"/>
    <w:rsid w:val="001D39D6"/>
    <w:rsid w:val="001D48D8"/>
    <w:rsid w:val="001D498D"/>
    <w:rsid w:val="001D5597"/>
    <w:rsid w:val="001D6E6C"/>
    <w:rsid w:val="001D6FEE"/>
    <w:rsid w:val="001D76F4"/>
    <w:rsid w:val="001D7F28"/>
    <w:rsid w:val="001E0292"/>
    <w:rsid w:val="001E03A0"/>
    <w:rsid w:val="001E0C3D"/>
    <w:rsid w:val="001E1786"/>
    <w:rsid w:val="001E1AB5"/>
    <w:rsid w:val="001E1DED"/>
    <w:rsid w:val="001E1F63"/>
    <w:rsid w:val="001E24AA"/>
    <w:rsid w:val="001E2554"/>
    <w:rsid w:val="001E2EB9"/>
    <w:rsid w:val="001E3262"/>
    <w:rsid w:val="001E4A39"/>
    <w:rsid w:val="001E5135"/>
    <w:rsid w:val="001E52AB"/>
    <w:rsid w:val="001E5774"/>
    <w:rsid w:val="001E6147"/>
    <w:rsid w:val="001E63C4"/>
    <w:rsid w:val="001E68AB"/>
    <w:rsid w:val="001E7DCD"/>
    <w:rsid w:val="001E7ED9"/>
    <w:rsid w:val="001F0837"/>
    <w:rsid w:val="001F1103"/>
    <w:rsid w:val="001F12BE"/>
    <w:rsid w:val="001F1392"/>
    <w:rsid w:val="001F13C0"/>
    <w:rsid w:val="001F16B4"/>
    <w:rsid w:val="001F24A7"/>
    <w:rsid w:val="001F25B9"/>
    <w:rsid w:val="001F2FD9"/>
    <w:rsid w:val="001F3D2D"/>
    <w:rsid w:val="001F3F31"/>
    <w:rsid w:val="001F4685"/>
    <w:rsid w:val="001F4FD6"/>
    <w:rsid w:val="001F595B"/>
    <w:rsid w:val="001F610C"/>
    <w:rsid w:val="001F6D34"/>
    <w:rsid w:val="001F7105"/>
    <w:rsid w:val="001F74B8"/>
    <w:rsid w:val="001F7C0D"/>
    <w:rsid w:val="002002A1"/>
    <w:rsid w:val="00200C18"/>
    <w:rsid w:val="002015B3"/>
    <w:rsid w:val="002019F5"/>
    <w:rsid w:val="00202974"/>
    <w:rsid w:val="002034DC"/>
    <w:rsid w:val="00203EC8"/>
    <w:rsid w:val="00204951"/>
    <w:rsid w:val="00204DD2"/>
    <w:rsid w:val="00205D7F"/>
    <w:rsid w:val="00207336"/>
    <w:rsid w:val="00211488"/>
    <w:rsid w:val="00212B32"/>
    <w:rsid w:val="002152D6"/>
    <w:rsid w:val="0021548A"/>
    <w:rsid w:val="00215A9B"/>
    <w:rsid w:val="0021677D"/>
    <w:rsid w:val="0021755B"/>
    <w:rsid w:val="002177CF"/>
    <w:rsid w:val="00217C15"/>
    <w:rsid w:val="00217C9D"/>
    <w:rsid w:val="00222031"/>
    <w:rsid w:val="0022226E"/>
    <w:rsid w:val="002222FC"/>
    <w:rsid w:val="00222C89"/>
    <w:rsid w:val="00222F2F"/>
    <w:rsid w:val="0022434D"/>
    <w:rsid w:val="00224489"/>
    <w:rsid w:val="00224ED2"/>
    <w:rsid w:val="002265F0"/>
    <w:rsid w:val="00227DA4"/>
    <w:rsid w:val="0023013F"/>
    <w:rsid w:val="00230487"/>
    <w:rsid w:val="00231527"/>
    <w:rsid w:val="00231986"/>
    <w:rsid w:val="00232A99"/>
    <w:rsid w:val="00232E9A"/>
    <w:rsid w:val="002338A8"/>
    <w:rsid w:val="00233A0E"/>
    <w:rsid w:val="00234176"/>
    <w:rsid w:val="0023483C"/>
    <w:rsid w:val="00234E2A"/>
    <w:rsid w:val="00235712"/>
    <w:rsid w:val="00236019"/>
    <w:rsid w:val="00236A9F"/>
    <w:rsid w:val="002370E6"/>
    <w:rsid w:val="0023768B"/>
    <w:rsid w:val="00237B1F"/>
    <w:rsid w:val="00242394"/>
    <w:rsid w:val="002423FF"/>
    <w:rsid w:val="00245625"/>
    <w:rsid w:val="00247961"/>
    <w:rsid w:val="00247B7C"/>
    <w:rsid w:val="00247DBE"/>
    <w:rsid w:val="00250698"/>
    <w:rsid w:val="0025105C"/>
    <w:rsid w:val="00252411"/>
    <w:rsid w:val="00252484"/>
    <w:rsid w:val="00254A32"/>
    <w:rsid w:val="00254D5F"/>
    <w:rsid w:val="002550B9"/>
    <w:rsid w:val="00255285"/>
    <w:rsid w:val="0025552D"/>
    <w:rsid w:val="002559DB"/>
    <w:rsid w:val="00255CBF"/>
    <w:rsid w:val="00256577"/>
    <w:rsid w:val="00256683"/>
    <w:rsid w:val="00256C69"/>
    <w:rsid w:val="002570D4"/>
    <w:rsid w:val="0025764F"/>
    <w:rsid w:val="002600A1"/>
    <w:rsid w:val="00261F1C"/>
    <w:rsid w:val="0026201C"/>
    <w:rsid w:val="00262410"/>
    <w:rsid w:val="00262EDF"/>
    <w:rsid w:val="00263B98"/>
    <w:rsid w:val="00263BD9"/>
    <w:rsid w:val="00264584"/>
    <w:rsid w:val="0026465B"/>
    <w:rsid w:val="002654CB"/>
    <w:rsid w:val="0026622A"/>
    <w:rsid w:val="00266E71"/>
    <w:rsid w:val="002706A0"/>
    <w:rsid w:val="0027190D"/>
    <w:rsid w:val="002726BB"/>
    <w:rsid w:val="0027303D"/>
    <w:rsid w:val="002735D9"/>
    <w:rsid w:val="00273E80"/>
    <w:rsid w:val="00273FB7"/>
    <w:rsid w:val="00276D3E"/>
    <w:rsid w:val="00277268"/>
    <w:rsid w:val="00277724"/>
    <w:rsid w:val="0028078C"/>
    <w:rsid w:val="00280BD6"/>
    <w:rsid w:val="00280CF8"/>
    <w:rsid w:val="00280EF2"/>
    <w:rsid w:val="002818E0"/>
    <w:rsid w:val="00282AC0"/>
    <w:rsid w:val="00282F59"/>
    <w:rsid w:val="00282F5A"/>
    <w:rsid w:val="0028340E"/>
    <w:rsid w:val="00283B16"/>
    <w:rsid w:val="00284A2C"/>
    <w:rsid w:val="002853EF"/>
    <w:rsid w:val="00285763"/>
    <w:rsid w:val="00285A33"/>
    <w:rsid w:val="00285B05"/>
    <w:rsid w:val="0028698E"/>
    <w:rsid w:val="00290C61"/>
    <w:rsid w:val="00290F03"/>
    <w:rsid w:val="0029199C"/>
    <w:rsid w:val="00291A3D"/>
    <w:rsid w:val="00292205"/>
    <w:rsid w:val="00292859"/>
    <w:rsid w:val="00292D4B"/>
    <w:rsid w:val="00292E14"/>
    <w:rsid w:val="00294C7F"/>
    <w:rsid w:val="00295080"/>
    <w:rsid w:val="002954C5"/>
    <w:rsid w:val="0029781F"/>
    <w:rsid w:val="002A0B7C"/>
    <w:rsid w:val="002A2835"/>
    <w:rsid w:val="002A3AA9"/>
    <w:rsid w:val="002A6C97"/>
    <w:rsid w:val="002B189D"/>
    <w:rsid w:val="002B1CB1"/>
    <w:rsid w:val="002B2165"/>
    <w:rsid w:val="002B2A22"/>
    <w:rsid w:val="002B31C0"/>
    <w:rsid w:val="002B3921"/>
    <w:rsid w:val="002B398F"/>
    <w:rsid w:val="002B3BFD"/>
    <w:rsid w:val="002B3CE0"/>
    <w:rsid w:val="002B525D"/>
    <w:rsid w:val="002B539C"/>
    <w:rsid w:val="002B5D6A"/>
    <w:rsid w:val="002B71DC"/>
    <w:rsid w:val="002C045C"/>
    <w:rsid w:val="002C04D7"/>
    <w:rsid w:val="002C102C"/>
    <w:rsid w:val="002C17FC"/>
    <w:rsid w:val="002C1D6A"/>
    <w:rsid w:val="002C2284"/>
    <w:rsid w:val="002C2CE7"/>
    <w:rsid w:val="002C31C5"/>
    <w:rsid w:val="002C34F4"/>
    <w:rsid w:val="002C4DB6"/>
    <w:rsid w:val="002C51C2"/>
    <w:rsid w:val="002C57AF"/>
    <w:rsid w:val="002C704D"/>
    <w:rsid w:val="002C74E8"/>
    <w:rsid w:val="002D1507"/>
    <w:rsid w:val="002D21FE"/>
    <w:rsid w:val="002D2F75"/>
    <w:rsid w:val="002D335E"/>
    <w:rsid w:val="002D36A3"/>
    <w:rsid w:val="002D3DA0"/>
    <w:rsid w:val="002D485E"/>
    <w:rsid w:val="002D4E74"/>
    <w:rsid w:val="002D51DF"/>
    <w:rsid w:val="002D54E3"/>
    <w:rsid w:val="002D58F0"/>
    <w:rsid w:val="002D61F2"/>
    <w:rsid w:val="002D6233"/>
    <w:rsid w:val="002D73BF"/>
    <w:rsid w:val="002D7A35"/>
    <w:rsid w:val="002E0214"/>
    <w:rsid w:val="002E07D1"/>
    <w:rsid w:val="002E0CBF"/>
    <w:rsid w:val="002E1192"/>
    <w:rsid w:val="002E1947"/>
    <w:rsid w:val="002E1F35"/>
    <w:rsid w:val="002E2934"/>
    <w:rsid w:val="002E3157"/>
    <w:rsid w:val="002E326B"/>
    <w:rsid w:val="002E3400"/>
    <w:rsid w:val="002E52F3"/>
    <w:rsid w:val="002E535C"/>
    <w:rsid w:val="002E5761"/>
    <w:rsid w:val="002E6D0A"/>
    <w:rsid w:val="002E7303"/>
    <w:rsid w:val="002F26DE"/>
    <w:rsid w:val="002F3B8C"/>
    <w:rsid w:val="002F4463"/>
    <w:rsid w:val="002F5522"/>
    <w:rsid w:val="002F5BFE"/>
    <w:rsid w:val="002F5C53"/>
    <w:rsid w:val="002F66FD"/>
    <w:rsid w:val="002F7B18"/>
    <w:rsid w:val="00300E7F"/>
    <w:rsid w:val="00301B16"/>
    <w:rsid w:val="003028DB"/>
    <w:rsid w:val="00302EFC"/>
    <w:rsid w:val="00303CC1"/>
    <w:rsid w:val="00303E2F"/>
    <w:rsid w:val="0030477A"/>
    <w:rsid w:val="00304A45"/>
    <w:rsid w:val="00304C93"/>
    <w:rsid w:val="00304CBA"/>
    <w:rsid w:val="00304E2E"/>
    <w:rsid w:val="0030507C"/>
    <w:rsid w:val="003051F3"/>
    <w:rsid w:val="00305F1F"/>
    <w:rsid w:val="0030630F"/>
    <w:rsid w:val="003106A5"/>
    <w:rsid w:val="00311688"/>
    <w:rsid w:val="003116C9"/>
    <w:rsid w:val="00313104"/>
    <w:rsid w:val="00313658"/>
    <w:rsid w:val="003138E1"/>
    <w:rsid w:val="0031403A"/>
    <w:rsid w:val="00314135"/>
    <w:rsid w:val="00314352"/>
    <w:rsid w:val="00314FFE"/>
    <w:rsid w:val="003168BB"/>
    <w:rsid w:val="0031740E"/>
    <w:rsid w:val="00317492"/>
    <w:rsid w:val="00317640"/>
    <w:rsid w:val="00317721"/>
    <w:rsid w:val="0032020E"/>
    <w:rsid w:val="00320E7C"/>
    <w:rsid w:val="003215A0"/>
    <w:rsid w:val="00321DF2"/>
    <w:rsid w:val="00321E6A"/>
    <w:rsid w:val="0032243C"/>
    <w:rsid w:val="00322621"/>
    <w:rsid w:val="00322667"/>
    <w:rsid w:val="0032280C"/>
    <w:rsid w:val="003235D2"/>
    <w:rsid w:val="00323AD9"/>
    <w:rsid w:val="00323C63"/>
    <w:rsid w:val="00324958"/>
    <w:rsid w:val="00324A33"/>
    <w:rsid w:val="00326062"/>
    <w:rsid w:val="0032784C"/>
    <w:rsid w:val="00327DAB"/>
    <w:rsid w:val="00330108"/>
    <w:rsid w:val="00330538"/>
    <w:rsid w:val="00330B2D"/>
    <w:rsid w:val="00330B78"/>
    <w:rsid w:val="00331570"/>
    <w:rsid w:val="00331AC4"/>
    <w:rsid w:val="0033418F"/>
    <w:rsid w:val="003346C1"/>
    <w:rsid w:val="00335747"/>
    <w:rsid w:val="003359EA"/>
    <w:rsid w:val="00336B8E"/>
    <w:rsid w:val="00336CAA"/>
    <w:rsid w:val="00337126"/>
    <w:rsid w:val="00340191"/>
    <w:rsid w:val="003423B2"/>
    <w:rsid w:val="00343CCB"/>
    <w:rsid w:val="00343D6E"/>
    <w:rsid w:val="003440F6"/>
    <w:rsid w:val="00345087"/>
    <w:rsid w:val="00345F44"/>
    <w:rsid w:val="003461D1"/>
    <w:rsid w:val="00346E6F"/>
    <w:rsid w:val="003471E3"/>
    <w:rsid w:val="00350815"/>
    <w:rsid w:val="003512F9"/>
    <w:rsid w:val="00352AD9"/>
    <w:rsid w:val="00353B12"/>
    <w:rsid w:val="00353C45"/>
    <w:rsid w:val="003541A6"/>
    <w:rsid w:val="00354C6B"/>
    <w:rsid w:val="003551F0"/>
    <w:rsid w:val="0035550E"/>
    <w:rsid w:val="00356E61"/>
    <w:rsid w:val="0035769C"/>
    <w:rsid w:val="003601D6"/>
    <w:rsid w:val="00361B22"/>
    <w:rsid w:val="00362A0A"/>
    <w:rsid w:val="00362ADD"/>
    <w:rsid w:val="00363829"/>
    <w:rsid w:val="003639D8"/>
    <w:rsid w:val="00364FD9"/>
    <w:rsid w:val="0036634E"/>
    <w:rsid w:val="003678BE"/>
    <w:rsid w:val="00370354"/>
    <w:rsid w:val="003712D6"/>
    <w:rsid w:val="003712E4"/>
    <w:rsid w:val="003712FD"/>
    <w:rsid w:val="00371AC3"/>
    <w:rsid w:val="00371B26"/>
    <w:rsid w:val="00372650"/>
    <w:rsid w:val="0037323A"/>
    <w:rsid w:val="00373D39"/>
    <w:rsid w:val="0037411B"/>
    <w:rsid w:val="003741A9"/>
    <w:rsid w:val="00374A5F"/>
    <w:rsid w:val="00374C9F"/>
    <w:rsid w:val="00374EBF"/>
    <w:rsid w:val="0037525C"/>
    <w:rsid w:val="003765A5"/>
    <w:rsid w:val="003770B7"/>
    <w:rsid w:val="00380D92"/>
    <w:rsid w:val="00381A71"/>
    <w:rsid w:val="00381F23"/>
    <w:rsid w:val="003824EF"/>
    <w:rsid w:val="0038324B"/>
    <w:rsid w:val="0038369F"/>
    <w:rsid w:val="003842B6"/>
    <w:rsid w:val="003853FB"/>
    <w:rsid w:val="003858F8"/>
    <w:rsid w:val="0038650A"/>
    <w:rsid w:val="00386618"/>
    <w:rsid w:val="003868BD"/>
    <w:rsid w:val="00387055"/>
    <w:rsid w:val="00391350"/>
    <w:rsid w:val="00391D71"/>
    <w:rsid w:val="00395E6B"/>
    <w:rsid w:val="003961F8"/>
    <w:rsid w:val="00396A2C"/>
    <w:rsid w:val="003973E2"/>
    <w:rsid w:val="003A03C0"/>
    <w:rsid w:val="003A08A8"/>
    <w:rsid w:val="003A2AC6"/>
    <w:rsid w:val="003A2F57"/>
    <w:rsid w:val="003A3286"/>
    <w:rsid w:val="003A3429"/>
    <w:rsid w:val="003A44DB"/>
    <w:rsid w:val="003A46C5"/>
    <w:rsid w:val="003A4805"/>
    <w:rsid w:val="003A4B0D"/>
    <w:rsid w:val="003A4B44"/>
    <w:rsid w:val="003A4EF1"/>
    <w:rsid w:val="003A702C"/>
    <w:rsid w:val="003A7993"/>
    <w:rsid w:val="003B0417"/>
    <w:rsid w:val="003B0D04"/>
    <w:rsid w:val="003B134F"/>
    <w:rsid w:val="003B13B6"/>
    <w:rsid w:val="003B17D4"/>
    <w:rsid w:val="003B2155"/>
    <w:rsid w:val="003B2A1A"/>
    <w:rsid w:val="003B379B"/>
    <w:rsid w:val="003B3B9A"/>
    <w:rsid w:val="003B47E2"/>
    <w:rsid w:val="003B57FD"/>
    <w:rsid w:val="003B5AE9"/>
    <w:rsid w:val="003B7839"/>
    <w:rsid w:val="003B79CF"/>
    <w:rsid w:val="003B7E74"/>
    <w:rsid w:val="003C09BF"/>
    <w:rsid w:val="003C0E27"/>
    <w:rsid w:val="003C148D"/>
    <w:rsid w:val="003C239B"/>
    <w:rsid w:val="003C2778"/>
    <w:rsid w:val="003C29F6"/>
    <w:rsid w:val="003C3027"/>
    <w:rsid w:val="003C37C2"/>
    <w:rsid w:val="003C4DB6"/>
    <w:rsid w:val="003C5550"/>
    <w:rsid w:val="003C5D15"/>
    <w:rsid w:val="003C5DBB"/>
    <w:rsid w:val="003C7595"/>
    <w:rsid w:val="003C7D19"/>
    <w:rsid w:val="003D1BF1"/>
    <w:rsid w:val="003D26E4"/>
    <w:rsid w:val="003D2A43"/>
    <w:rsid w:val="003D4184"/>
    <w:rsid w:val="003D5498"/>
    <w:rsid w:val="003D577B"/>
    <w:rsid w:val="003D64F4"/>
    <w:rsid w:val="003D7B47"/>
    <w:rsid w:val="003E221A"/>
    <w:rsid w:val="003E2388"/>
    <w:rsid w:val="003E2726"/>
    <w:rsid w:val="003E2AF7"/>
    <w:rsid w:val="003E3FFB"/>
    <w:rsid w:val="003E4E2D"/>
    <w:rsid w:val="003E54A7"/>
    <w:rsid w:val="003E5711"/>
    <w:rsid w:val="003E5F54"/>
    <w:rsid w:val="003E673C"/>
    <w:rsid w:val="003E6A1E"/>
    <w:rsid w:val="003E6A35"/>
    <w:rsid w:val="003F0A3F"/>
    <w:rsid w:val="003F1BC5"/>
    <w:rsid w:val="003F289A"/>
    <w:rsid w:val="003F2CB0"/>
    <w:rsid w:val="003F34EA"/>
    <w:rsid w:val="003F4AE4"/>
    <w:rsid w:val="003F4EC9"/>
    <w:rsid w:val="003F5281"/>
    <w:rsid w:val="003F7618"/>
    <w:rsid w:val="003F76BC"/>
    <w:rsid w:val="003F7BB8"/>
    <w:rsid w:val="00400BE5"/>
    <w:rsid w:val="00401A09"/>
    <w:rsid w:val="00402519"/>
    <w:rsid w:val="00403538"/>
    <w:rsid w:val="00403B68"/>
    <w:rsid w:val="004044B1"/>
    <w:rsid w:val="0040537E"/>
    <w:rsid w:val="004053CB"/>
    <w:rsid w:val="00405A55"/>
    <w:rsid w:val="00407874"/>
    <w:rsid w:val="0041092A"/>
    <w:rsid w:val="00410E59"/>
    <w:rsid w:val="004122A4"/>
    <w:rsid w:val="00412359"/>
    <w:rsid w:val="00413B56"/>
    <w:rsid w:val="00414F3F"/>
    <w:rsid w:val="0041532A"/>
    <w:rsid w:val="00415EA0"/>
    <w:rsid w:val="0041611E"/>
    <w:rsid w:val="00416E7F"/>
    <w:rsid w:val="0041765D"/>
    <w:rsid w:val="00417669"/>
    <w:rsid w:val="00417FEA"/>
    <w:rsid w:val="004209CC"/>
    <w:rsid w:val="004221BB"/>
    <w:rsid w:val="0042233F"/>
    <w:rsid w:val="004229AE"/>
    <w:rsid w:val="00422A53"/>
    <w:rsid w:val="0042315F"/>
    <w:rsid w:val="004234AC"/>
    <w:rsid w:val="00425067"/>
    <w:rsid w:val="004257D8"/>
    <w:rsid w:val="00425B41"/>
    <w:rsid w:val="00425EB2"/>
    <w:rsid w:val="00426707"/>
    <w:rsid w:val="00430643"/>
    <w:rsid w:val="004316EA"/>
    <w:rsid w:val="00431F7F"/>
    <w:rsid w:val="004327A4"/>
    <w:rsid w:val="00432A05"/>
    <w:rsid w:val="00432D06"/>
    <w:rsid w:val="00433DF5"/>
    <w:rsid w:val="00434535"/>
    <w:rsid w:val="00434752"/>
    <w:rsid w:val="004350EA"/>
    <w:rsid w:val="004355E0"/>
    <w:rsid w:val="00435851"/>
    <w:rsid w:val="00435A67"/>
    <w:rsid w:val="00435B67"/>
    <w:rsid w:val="00436933"/>
    <w:rsid w:val="00436956"/>
    <w:rsid w:val="00437690"/>
    <w:rsid w:val="00437A4C"/>
    <w:rsid w:val="00440166"/>
    <w:rsid w:val="004409B2"/>
    <w:rsid w:val="00441090"/>
    <w:rsid w:val="00441DD8"/>
    <w:rsid w:val="004430C5"/>
    <w:rsid w:val="00444FC1"/>
    <w:rsid w:val="00445C83"/>
    <w:rsid w:val="0044617E"/>
    <w:rsid w:val="00446183"/>
    <w:rsid w:val="0044719C"/>
    <w:rsid w:val="00447900"/>
    <w:rsid w:val="00447B4F"/>
    <w:rsid w:val="00447F0D"/>
    <w:rsid w:val="00451836"/>
    <w:rsid w:val="00451EB8"/>
    <w:rsid w:val="00452A77"/>
    <w:rsid w:val="00453645"/>
    <w:rsid w:val="004538DC"/>
    <w:rsid w:val="00454E03"/>
    <w:rsid w:val="00455496"/>
    <w:rsid w:val="004555D3"/>
    <w:rsid w:val="00456D19"/>
    <w:rsid w:val="00457636"/>
    <w:rsid w:val="00460493"/>
    <w:rsid w:val="0046089B"/>
    <w:rsid w:val="00460975"/>
    <w:rsid w:val="0046138A"/>
    <w:rsid w:val="0046163D"/>
    <w:rsid w:val="00463427"/>
    <w:rsid w:val="00463ECF"/>
    <w:rsid w:val="00464733"/>
    <w:rsid w:val="00464B02"/>
    <w:rsid w:val="00464FCF"/>
    <w:rsid w:val="0046507A"/>
    <w:rsid w:val="00466820"/>
    <w:rsid w:val="004669A2"/>
    <w:rsid w:val="00466DDC"/>
    <w:rsid w:val="00467BAF"/>
    <w:rsid w:val="004712E3"/>
    <w:rsid w:val="00471622"/>
    <w:rsid w:val="00471F1D"/>
    <w:rsid w:val="004725C9"/>
    <w:rsid w:val="004729E6"/>
    <w:rsid w:val="00472B98"/>
    <w:rsid w:val="00472D60"/>
    <w:rsid w:val="00473FB6"/>
    <w:rsid w:val="004746B5"/>
    <w:rsid w:val="00474B4A"/>
    <w:rsid w:val="00475612"/>
    <w:rsid w:val="004771DE"/>
    <w:rsid w:val="004773D5"/>
    <w:rsid w:val="004806C7"/>
    <w:rsid w:val="00480730"/>
    <w:rsid w:val="004813CC"/>
    <w:rsid w:val="00482F8B"/>
    <w:rsid w:val="00483AB5"/>
    <w:rsid w:val="00484163"/>
    <w:rsid w:val="004846F3"/>
    <w:rsid w:val="00486A60"/>
    <w:rsid w:val="00487088"/>
    <w:rsid w:val="0048797B"/>
    <w:rsid w:val="0049237C"/>
    <w:rsid w:val="00494126"/>
    <w:rsid w:val="004946AE"/>
    <w:rsid w:val="00494ADB"/>
    <w:rsid w:val="004956F3"/>
    <w:rsid w:val="00496083"/>
    <w:rsid w:val="00496233"/>
    <w:rsid w:val="00496C9C"/>
    <w:rsid w:val="00497413"/>
    <w:rsid w:val="00497514"/>
    <w:rsid w:val="004A0190"/>
    <w:rsid w:val="004A117D"/>
    <w:rsid w:val="004A19A2"/>
    <w:rsid w:val="004A1C89"/>
    <w:rsid w:val="004A2221"/>
    <w:rsid w:val="004A4648"/>
    <w:rsid w:val="004A4BE2"/>
    <w:rsid w:val="004A4C56"/>
    <w:rsid w:val="004A4D69"/>
    <w:rsid w:val="004A50F7"/>
    <w:rsid w:val="004A6B14"/>
    <w:rsid w:val="004B087A"/>
    <w:rsid w:val="004B1F28"/>
    <w:rsid w:val="004B210A"/>
    <w:rsid w:val="004B264C"/>
    <w:rsid w:val="004B2957"/>
    <w:rsid w:val="004B2F1B"/>
    <w:rsid w:val="004B3C8F"/>
    <w:rsid w:val="004B4F9E"/>
    <w:rsid w:val="004B5B58"/>
    <w:rsid w:val="004B62A2"/>
    <w:rsid w:val="004B6B39"/>
    <w:rsid w:val="004B6C8F"/>
    <w:rsid w:val="004B6CE9"/>
    <w:rsid w:val="004B72F2"/>
    <w:rsid w:val="004B7A1D"/>
    <w:rsid w:val="004B7F78"/>
    <w:rsid w:val="004C14CB"/>
    <w:rsid w:val="004C1FE6"/>
    <w:rsid w:val="004C225F"/>
    <w:rsid w:val="004C2BE4"/>
    <w:rsid w:val="004C2CEB"/>
    <w:rsid w:val="004C38DE"/>
    <w:rsid w:val="004C4CC1"/>
    <w:rsid w:val="004C5228"/>
    <w:rsid w:val="004C6183"/>
    <w:rsid w:val="004C6CB3"/>
    <w:rsid w:val="004C6D38"/>
    <w:rsid w:val="004C6DCB"/>
    <w:rsid w:val="004C6F43"/>
    <w:rsid w:val="004C716A"/>
    <w:rsid w:val="004C7651"/>
    <w:rsid w:val="004D0BDC"/>
    <w:rsid w:val="004D0E47"/>
    <w:rsid w:val="004D1997"/>
    <w:rsid w:val="004D1E76"/>
    <w:rsid w:val="004D1ECF"/>
    <w:rsid w:val="004D230E"/>
    <w:rsid w:val="004D24CA"/>
    <w:rsid w:val="004D319B"/>
    <w:rsid w:val="004D422B"/>
    <w:rsid w:val="004D4441"/>
    <w:rsid w:val="004D4516"/>
    <w:rsid w:val="004D4C02"/>
    <w:rsid w:val="004D5D4D"/>
    <w:rsid w:val="004D6017"/>
    <w:rsid w:val="004D6232"/>
    <w:rsid w:val="004D6340"/>
    <w:rsid w:val="004D7B09"/>
    <w:rsid w:val="004D7B19"/>
    <w:rsid w:val="004E00F6"/>
    <w:rsid w:val="004E1AE6"/>
    <w:rsid w:val="004E1CDB"/>
    <w:rsid w:val="004E2121"/>
    <w:rsid w:val="004E2402"/>
    <w:rsid w:val="004E3F05"/>
    <w:rsid w:val="004E44C2"/>
    <w:rsid w:val="004E456F"/>
    <w:rsid w:val="004E4DC9"/>
    <w:rsid w:val="004E5248"/>
    <w:rsid w:val="004E6368"/>
    <w:rsid w:val="004E690D"/>
    <w:rsid w:val="004E6A67"/>
    <w:rsid w:val="004E71EE"/>
    <w:rsid w:val="004E75A7"/>
    <w:rsid w:val="004F0E56"/>
    <w:rsid w:val="004F0F90"/>
    <w:rsid w:val="004F1A94"/>
    <w:rsid w:val="004F2059"/>
    <w:rsid w:val="004F293E"/>
    <w:rsid w:val="004F4167"/>
    <w:rsid w:val="004F4D45"/>
    <w:rsid w:val="004F4EC5"/>
    <w:rsid w:val="004F5485"/>
    <w:rsid w:val="004F57AC"/>
    <w:rsid w:val="004F6041"/>
    <w:rsid w:val="004F66DE"/>
    <w:rsid w:val="004F6DD1"/>
    <w:rsid w:val="004F7612"/>
    <w:rsid w:val="004F7AA5"/>
    <w:rsid w:val="00500E74"/>
    <w:rsid w:val="00502299"/>
    <w:rsid w:val="005024AF"/>
    <w:rsid w:val="005026BC"/>
    <w:rsid w:val="005034A2"/>
    <w:rsid w:val="005037E1"/>
    <w:rsid w:val="00503969"/>
    <w:rsid w:val="005047D6"/>
    <w:rsid w:val="0050584C"/>
    <w:rsid w:val="00505965"/>
    <w:rsid w:val="00506F62"/>
    <w:rsid w:val="00510320"/>
    <w:rsid w:val="0051098B"/>
    <w:rsid w:val="00511362"/>
    <w:rsid w:val="00511991"/>
    <w:rsid w:val="00512524"/>
    <w:rsid w:val="00512DB3"/>
    <w:rsid w:val="00513370"/>
    <w:rsid w:val="00514EFF"/>
    <w:rsid w:val="0051528A"/>
    <w:rsid w:val="005154C1"/>
    <w:rsid w:val="00515DC3"/>
    <w:rsid w:val="00516462"/>
    <w:rsid w:val="0051648E"/>
    <w:rsid w:val="00516748"/>
    <w:rsid w:val="00516F7A"/>
    <w:rsid w:val="00520C55"/>
    <w:rsid w:val="0052147B"/>
    <w:rsid w:val="00521B6B"/>
    <w:rsid w:val="00522467"/>
    <w:rsid w:val="00522771"/>
    <w:rsid w:val="0052397C"/>
    <w:rsid w:val="005240C0"/>
    <w:rsid w:val="0052521B"/>
    <w:rsid w:val="0052634C"/>
    <w:rsid w:val="00526392"/>
    <w:rsid w:val="005268A5"/>
    <w:rsid w:val="00526CC5"/>
    <w:rsid w:val="005270A5"/>
    <w:rsid w:val="00527797"/>
    <w:rsid w:val="00527BAA"/>
    <w:rsid w:val="0053029C"/>
    <w:rsid w:val="00530635"/>
    <w:rsid w:val="00530AC1"/>
    <w:rsid w:val="00530AF8"/>
    <w:rsid w:val="00531FF8"/>
    <w:rsid w:val="00532D61"/>
    <w:rsid w:val="005335E6"/>
    <w:rsid w:val="00533F4F"/>
    <w:rsid w:val="00534386"/>
    <w:rsid w:val="0053467E"/>
    <w:rsid w:val="00534C16"/>
    <w:rsid w:val="0054034E"/>
    <w:rsid w:val="005424B1"/>
    <w:rsid w:val="005434C4"/>
    <w:rsid w:val="00543A6F"/>
    <w:rsid w:val="00544D5D"/>
    <w:rsid w:val="005450C1"/>
    <w:rsid w:val="005455B6"/>
    <w:rsid w:val="00545767"/>
    <w:rsid w:val="005457F4"/>
    <w:rsid w:val="00546349"/>
    <w:rsid w:val="00546D03"/>
    <w:rsid w:val="00546E82"/>
    <w:rsid w:val="00546F5E"/>
    <w:rsid w:val="00546F6E"/>
    <w:rsid w:val="00547015"/>
    <w:rsid w:val="00547631"/>
    <w:rsid w:val="0054787A"/>
    <w:rsid w:val="00547CBB"/>
    <w:rsid w:val="00550062"/>
    <w:rsid w:val="00550359"/>
    <w:rsid w:val="00552705"/>
    <w:rsid w:val="00552EF9"/>
    <w:rsid w:val="005539C9"/>
    <w:rsid w:val="00553A77"/>
    <w:rsid w:val="00553D35"/>
    <w:rsid w:val="00554002"/>
    <w:rsid w:val="00554C72"/>
    <w:rsid w:val="00554F06"/>
    <w:rsid w:val="00554FA1"/>
    <w:rsid w:val="00556A18"/>
    <w:rsid w:val="00556ED9"/>
    <w:rsid w:val="00557295"/>
    <w:rsid w:val="00557E3C"/>
    <w:rsid w:val="005616A2"/>
    <w:rsid w:val="00561EB2"/>
    <w:rsid w:val="00562076"/>
    <w:rsid w:val="00562107"/>
    <w:rsid w:val="005624C6"/>
    <w:rsid w:val="005626DB"/>
    <w:rsid w:val="005630B1"/>
    <w:rsid w:val="00563B5F"/>
    <w:rsid w:val="00564202"/>
    <w:rsid w:val="00564B76"/>
    <w:rsid w:val="00565313"/>
    <w:rsid w:val="005669E0"/>
    <w:rsid w:val="00567140"/>
    <w:rsid w:val="0057078A"/>
    <w:rsid w:val="0057177D"/>
    <w:rsid w:val="00571D5F"/>
    <w:rsid w:val="0057221D"/>
    <w:rsid w:val="00573DFF"/>
    <w:rsid w:val="00573FBE"/>
    <w:rsid w:val="0057476B"/>
    <w:rsid w:val="005748AA"/>
    <w:rsid w:val="00575830"/>
    <w:rsid w:val="00576C89"/>
    <w:rsid w:val="00577D2D"/>
    <w:rsid w:val="00577D2F"/>
    <w:rsid w:val="00577D86"/>
    <w:rsid w:val="0058113C"/>
    <w:rsid w:val="005815BE"/>
    <w:rsid w:val="00581A5E"/>
    <w:rsid w:val="00581E3E"/>
    <w:rsid w:val="00582619"/>
    <w:rsid w:val="005842DF"/>
    <w:rsid w:val="00584650"/>
    <w:rsid w:val="0058483F"/>
    <w:rsid w:val="00584E65"/>
    <w:rsid w:val="00585168"/>
    <w:rsid w:val="00586274"/>
    <w:rsid w:val="00586359"/>
    <w:rsid w:val="005864FC"/>
    <w:rsid w:val="00586534"/>
    <w:rsid w:val="00586840"/>
    <w:rsid w:val="00586C64"/>
    <w:rsid w:val="00587D66"/>
    <w:rsid w:val="00587E3E"/>
    <w:rsid w:val="00590A95"/>
    <w:rsid w:val="00590BE9"/>
    <w:rsid w:val="00590EFB"/>
    <w:rsid w:val="00591DFF"/>
    <w:rsid w:val="00591E65"/>
    <w:rsid w:val="00594D2A"/>
    <w:rsid w:val="0059788A"/>
    <w:rsid w:val="005A0895"/>
    <w:rsid w:val="005A10A2"/>
    <w:rsid w:val="005A1578"/>
    <w:rsid w:val="005A1983"/>
    <w:rsid w:val="005A3677"/>
    <w:rsid w:val="005A657C"/>
    <w:rsid w:val="005A6670"/>
    <w:rsid w:val="005A7AB5"/>
    <w:rsid w:val="005B0B02"/>
    <w:rsid w:val="005B1206"/>
    <w:rsid w:val="005B14B6"/>
    <w:rsid w:val="005B1A69"/>
    <w:rsid w:val="005B1FED"/>
    <w:rsid w:val="005B2965"/>
    <w:rsid w:val="005B385B"/>
    <w:rsid w:val="005B393D"/>
    <w:rsid w:val="005B3D04"/>
    <w:rsid w:val="005B4720"/>
    <w:rsid w:val="005B54B4"/>
    <w:rsid w:val="005B5FC5"/>
    <w:rsid w:val="005B6F41"/>
    <w:rsid w:val="005B7034"/>
    <w:rsid w:val="005B7E4F"/>
    <w:rsid w:val="005C1521"/>
    <w:rsid w:val="005C27A0"/>
    <w:rsid w:val="005C2EAB"/>
    <w:rsid w:val="005C4D7D"/>
    <w:rsid w:val="005C56C0"/>
    <w:rsid w:val="005C57F7"/>
    <w:rsid w:val="005C764E"/>
    <w:rsid w:val="005C7C25"/>
    <w:rsid w:val="005D02F6"/>
    <w:rsid w:val="005D053A"/>
    <w:rsid w:val="005D0782"/>
    <w:rsid w:val="005D0AE2"/>
    <w:rsid w:val="005D1189"/>
    <w:rsid w:val="005D258E"/>
    <w:rsid w:val="005D295B"/>
    <w:rsid w:val="005D30E7"/>
    <w:rsid w:val="005D391C"/>
    <w:rsid w:val="005D4B08"/>
    <w:rsid w:val="005D4C45"/>
    <w:rsid w:val="005D6CD4"/>
    <w:rsid w:val="005D6F96"/>
    <w:rsid w:val="005D7C4F"/>
    <w:rsid w:val="005E0C61"/>
    <w:rsid w:val="005E127C"/>
    <w:rsid w:val="005E12B9"/>
    <w:rsid w:val="005E1ED8"/>
    <w:rsid w:val="005E29F4"/>
    <w:rsid w:val="005E4056"/>
    <w:rsid w:val="005E45F5"/>
    <w:rsid w:val="005E4AD4"/>
    <w:rsid w:val="005E5B78"/>
    <w:rsid w:val="005E604C"/>
    <w:rsid w:val="005E7E66"/>
    <w:rsid w:val="005F0AED"/>
    <w:rsid w:val="005F0EF5"/>
    <w:rsid w:val="005F1058"/>
    <w:rsid w:val="005F10B0"/>
    <w:rsid w:val="005F1FD7"/>
    <w:rsid w:val="005F23E8"/>
    <w:rsid w:val="005F28C7"/>
    <w:rsid w:val="005F3B1A"/>
    <w:rsid w:val="005F3F52"/>
    <w:rsid w:val="005F4A2D"/>
    <w:rsid w:val="005F552D"/>
    <w:rsid w:val="005F69C1"/>
    <w:rsid w:val="005F7093"/>
    <w:rsid w:val="0060044C"/>
    <w:rsid w:val="00602999"/>
    <w:rsid w:val="00603E73"/>
    <w:rsid w:val="00604BDF"/>
    <w:rsid w:val="00605536"/>
    <w:rsid w:val="0060558E"/>
    <w:rsid w:val="00605AFE"/>
    <w:rsid w:val="00605FCD"/>
    <w:rsid w:val="0060611F"/>
    <w:rsid w:val="0060631C"/>
    <w:rsid w:val="00606899"/>
    <w:rsid w:val="00606AF6"/>
    <w:rsid w:val="00606DD5"/>
    <w:rsid w:val="00606EE3"/>
    <w:rsid w:val="006071E2"/>
    <w:rsid w:val="0061058F"/>
    <w:rsid w:val="006109CF"/>
    <w:rsid w:val="00610B6E"/>
    <w:rsid w:val="006119EF"/>
    <w:rsid w:val="00611D5D"/>
    <w:rsid w:val="00612CE9"/>
    <w:rsid w:val="00613F85"/>
    <w:rsid w:val="006149A6"/>
    <w:rsid w:val="00614EB1"/>
    <w:rsid w:val="00616543"/>
    <w:rsid w:val="00617404"/>
    <w:rsid w:val="0061759E"/>
    <w:rsid w:val="00617C9A"/>
    <w:rsid w:val="00620218"/>
    <w:rsid w:val="0062047B"/>
    <w:rsid w:val="0062047E"/>
    <w:rsid w:val="00620A06"/>
    <w:rsid w:val="00620A9B"/>
    <w:rsid w:val="00620CB5"/>
    <w:rsid w:val="006212B8"/>
    <w:rsid w:val="006214AC"/>
    <w:rsid w:val="00621634"/>
    <w:rsid w:val="00622275"/>
    <w:rsid w:val="006228D7"/>
    <w:rsid w:val="00622ABF"/>
    <w:rsid w:val="00623A55"/>
    <w:rsid w:val="00625A2C"/>
    <w:rsid w:val="006264C5"/>
    <w:rsid w:val="00626F64"/>
    <w:rsid w:val="00627302"/>
    <w:rsid w:val="00631498"/>
    <w:rsid w:val="006315E0"/>
    <w:rsid w:val="00632180"/>
    <w:rsid w:val="006337E5"/>
    <w:rsid w:val="00633AAE"/>
    <w:rsid w:val="00634BCE"/>
    <w:rsid w:val="00634DEA"/>
    <w:rsid w:val="00635D9D"/>
    <w:rsid w:val="00635F94"/>
    <w:rsid w:val="00636A4E"/>
    <w:rsid w:val="00636DB4"/>
    <w:rsid w:val="006373B8"/>
    <w:rsid w:val="00637764"/>
    <w:rsid w:val="00637A07"/>
    <w:rsid w:val="00640455"/>
    <w:rsid w:val="00640EBC"/>
    <w:rsid w:val="00641BAC"/>
    <w:rsid w:val="00642597"/>
    <w:rsid w:val="00642A87"/>
    <w:rsid w:val="0064305E"/>
    <w:rsid w:val="00643EBB"/>
    <w:rsid w:val="00644F84"/>
    <w:rsid w:val="006456E7"/>
    <w:rsid w:val="00645E80"/>
    <w:rsid w:val="00646237"/>
    <w:rsid w:val="00646250"/>
    <w:rsid w:val="0064644A"/>
    <w:rsid w:val="006478B2"/>
    <w:rsid w:val="006510AB"/>
    <w:rsid w:val="0065212D"/>
    <w:rsid w:val="00653706"/>
    <w:rsid w:val="006539F8"/>
    <w:rsid w:val="00653F48"/>
    <w:rsid w:val="00653F78"/>
    <w:rsid w:val="00654957"/>
    <w:rsid w:val="00654A29"/>
    <w:rsid w:val="00654C6D"/>
    <w:rsid w:val="00655C8C"/>
    <w:rsid w:val="00656248"/>
    <w:rsid w:val="00656677"/>
    <w:rsid w:val="00656937"/>
    <w:rsid w:val="00656D64"/>
    <w:rsid w:val="00657D17"/>
    <w:rsid w:val="00657E08"/>
    <w:rsid w:val="00660EF0"/>
    <w:rsid w:val="006618E5"/>
    <w:rsid w:val="00661A9C"/>
    <w:rsid w:val="00661C17"/>
    <w:rsid w:val="006623DC"/>
    <w:rsid w:val="00662A55"/>
    <w:rsid w:val="00663CA4"/>
    <w:rsid w:val="0066784D"/>
    <w:rsid w:val="00667A00"/>
    <w:rsid w:val="00670875"/>
    <w:rsid w:val="0067089F"/>
    <w:rsid w:val="00670EF6"/>
    <w:rsid w:val="00671146"/>
    <w:rsid w:val="00671567"/>
    <w:rsid w:val="0067159A"/>
    <w:rsid w:val="00672316"/>
    <w:rsid w:val="00672DCB"/>
    <w:rsid w:val="006739F0"/>
    <w:rsid w:val="006757FA"/>
    <w:rsid w:val="00675FB4"/>
    <w:rsid w:val="00676980"/>
    <w:rsid w:val="0067722A"/>
    <w:rsid w:val="00677838"/>
    <w:rsid w:val="006801FC"/>
    <w:rsid w:val="006813F1"/>
    <w:rsid w:val="006815BE"/>
    <w:rsid w:val="006817FB"/>
    <w:rsid w:val="00681F1E"/>
    <w:rsid w:val="006828BE"/>
    <w:rsid w:val="00682B56"/>
    <w:rsid w:val="00682E56"/>
    <w:rsid w:val="00683DC2"/>
    <w:rsid w:val="00683ED0"/>
    <w:rsid w:val="0068459D"/>
    <w:rsid w:val="00684ADA"/>
    <w:rsid w:val="006852B7"/>
    <w:rsid w:val="006852E4"/>
    <w:rsid w:val="0068616F"/>
    <w:rsid w:val="00686485"/>
    <w:rsid w:val="006869BD"/>
    <w:rsid w:val="006878AB"/>
    <w:rsid w:val="00687B49"/>
    <w:rsid w:val="00687EAA"/>
    <w:rsid w:val="00690C2E"/>
    <w:rsid w:val="00690C87"/>
    <w:rsid w:val="006915C0"/>
    <w:rsid w:val="006917F1"/>
    <w:rsid w:val="00691C6D"/>
    <w:rsid w:val="006928D4"/>
    <w:rsid w:val="00692B4A"/>
    <w:rsid w:val="006933FD"/>
    <w:rsid w:val="0069425B"/>
    <w:rsid w:val="00694A21"/>
    <w:rsid w:val="00694A39"/>
    <w:rsid w:val="00695897"/>
    <w:rsid w:val="00695998"/>
    <w:rsid w:val="00695D74"/>
    <w:rsid w:val="00696E97"/>
    <w:rsid w:val="00697621"/>
    <w:rsid w:val="00697E50"/>
    <w:rsid w:val="006A04D8"/>
    <w:rsid w:val="006A0849"/>
    <w:rsid w:val="006A144A"/>
    <w:rsid w:val="006A14D0"/>
    <w:rsid w:val="006A3459"/>
    <w:rsid w:val="006A43C3"/>
    <w:rsid w:val="006A49F4"/>
    <w:rsid w:val="006A4B41"/>
    <w:rsid w:val="006A52AE"/>
    <w:rsid w:val="006A56E7"/>
    <w:rsid w:val="006A592D"/>
    <w:rsid w:val="006A613C"/>
    <w:rsid w:val="006A6DDE"/>
    <w:rsid w:val="006A7574"/>
    <w:rsid w:val="006A76FD"/>
    <w:rsid w:val="006A7FE2"/>
    <w:rsid w:val="006B0F2C"/>
    <w:rsid w:val="006B1135"/>
    <w:rsid w:val="006B1603"/>
    <w:rsid w:val="006B2217"/>
    <w:rsid w:val="006B30C7"/>
    <w:rsid w:val="006B35F9"/>
    <w:rsid w:val="006B360C"/>
    <w:rsid w:val="006B3777"/>
    <w:rsid w:val="006B57B4"/>
    <w:rsid w:val="006B5B79"/>
    <w:rsid w:val="006B6359"/>
    <w:rsid w:val="006B6AC5"/>
    <w:rsid w:val="006B71BE"/>
    <w:rsid w:val="006C0D7C"/>
    <w:rsid w:val="006C1144"/>
    <w:rsid w:val="006C24A4"/>
    <w:rsid w:val="006C2C65"/>
    <w:rsid w:val="006C303D"/>
    <w:rsid w:val="006C3D01"/>
    <w:rsid w:val="006C40D0"/>
    <w:rsid w:val="006C45D5"/>
    <w:rsid w:val="006C45E9"/>
    <w:rsid w:val="006C7C79"/>
    <w:rsid w:val="006D0B52"/>
    <w:rsid w:val="006D136C"/>
    <w:rsid w:val="006D1565"/>
    <w:rsid w:val="006D2A9C"/>
    <w:rsid w:val="006D3A77"/>
    <w:rsid w:val="006D3D1B"/>
    <w:rsid w:val="006D50EF"/>
    <w:rsid w:val="006D51CE"/>
    <w:rsid w:val="006D5348"/>
    <w:rsid w:val="006D6DBB"/>
    <w:rsid w:val="006D7779"/>
    <w:rsid w:val="006D7A40"/>
    <w:rsid w:val="006D7F4E"/>
    <w:rsid w:val="006E16FF"/>
    <w:rsid w:val="006E248F"/>
    <w:rsid w:val="006E24BF"/>
    <w:rsid w:val="006E2506"/>
    <w:rsid w:val="006E368C"/>
    <w:rsid w:val="006E4500"/>
    <w:rsid w:val="006E4A92"/>
    <w:rsid w:val="006E4B87"/>
    <w:rsid w:val="006E52E7"/>
    <w:rsid w:val="006E5937"/>
    <w:rsid w:val="006E5C62"/>
    <w:rsid w:val="006E5EC1"/>
    <w:rsid w:val="006E6117"/>
    <w:rsid w:val="006E61FD"/>
    <w:rsid w:val="006E6487"/>
    <w:rsid w:val="006E6E8F"/>
    <w:rsid w:val="006E7D7E"/>
    <w:rsid w:val="006F02D3"/>
    <w:rsid w:val="006F0765"/>
    <w:rsid w:val="006F0C3D"/>
    <w:rsid w:val="006F0C87"/>
    <w:rsid w:val="006F0FC5"/>
    <w:rsid w:val="006F1A98"/>
    <w:rsid w:val="006F22FB"/>
    <w:rsid w:val="006F2ABF"/>
    <w:rsid w:val="006F3ED6"/>
    <w:rsid w:val="006F4928"/>
    <w:rsid w:val="006F58E8"/>
    <w:rsid w:val="006F59E9"/>
    <w:rsid w:val="006F6DA1"/>
    <w:rsid w:val="006F7002"/>
    <w:rsid w:val="006F752F"/>
    <w:rsid w:val="006F7D53"/>
    <w:rsid w:val="007006BB"/>
    <w:rsid w:val="0070083E"/>
    <w:rsid w:val="00700E81"/>
    <w:rsid w:val="00701241"/>
    <w:rsid w:val="00701B26"/>
    <w:rsid w:val="0070254E"/>
    <w:rsid w:val="00702970"/>
    <w:rsid w:val="00702AFC"/>
    <w:rsid w:val="0070395C"/>
    <w:rsid w:val="00703AA0"/>
    <w:rsid w:val="007041FE"/>
    <w:rsid w:val="00704390"/>
    <w:rsid w:val="00705D1B"/>
    <w:rsid w:val="00706890"/>
    <w:rsid w:val="007105F1"/>
    <w:rsid w:val="00711551"/>
    <w:rsid w:val="00712697"/>
    <w:rsid w:val="0071284A"/>
    <w:rsid w:val="00712B74"/>
    <w:rsid w:val="007148A3"/>
    <w:rsid w:val="00714FB5"/>
    <w:rsid w:val="00715C7F"/>
    <w:rsid w:val="0071610E"/>
    <w:rsid w:val="00720452"/>
    <w:rsid w:val="00720914"/>
    <w:rsid w:val="00720E68"/>
    <w:rsid w:val="007221DB"/>
    <w:rsid w:val="00722E24"/>
    <w:rsid w:val="007235B4"/>
    <w:rsid w:val="00723C1A"/>
    <w:rsid w:val="00725A7D"/>
    <w:rsid w:val="00725DAC"/>
    <w:rsid w:val="00726998"/>
    <w:rsid w:val="0072767B"/>
    <w:rsid w:val="007303D0"/>
    <w:rsid w:val="007305D7"/>
    <w:rsid w:val="00730E72"/>
    <w:rsid w:val="007325D9"/>
    <w:rsid w:val="00732AAA"/>
    <w:rsid w:val="007341FC"/>
    <w:rsid w:val="0073577F"/>
    <w:rsid w:val="00736599"/>
    <w:rsid w:val="00736CD3"/>
    <w:rsid w:val="007372B8"/>
    <w:rsid w:val="00737E16"/>
    <w:rsid w:val="0074108B"/>
    <w:rsid w:val="007419B7"/>
    <w:rsid w:val="0074367A"/>
    <w:rsid w:val="0074396B"/>
    <w:rsid w:val="00743C5B"/>
    <w:rsid w:val="00743E0D"/>
    <w:rsid w:val="007440B0"/>
    <w:rsid w:val="007443E5"/>
    <w:rsid w:val="007444AC"/>
    <w:rsid w:val="00745746"/>
    <w:rsid w:val="007458E8"/>
    <w:rsid w:val="00745EC8"/>
    <w:rsid w:val="007460F5"/>
    <w:rsid w:val="007462C9"/>
    <w:rsid w:val="00747278"/>
    <w:rsid w:val="00747395"/>
    <w:rsid w:val="00747582"/>
    <w:rsid w:val="00750DFD"/>
    <w:rsid w:val="00750E35"/>
    <w:rsid w:val="007514CE"/>
    <w:rsid w:val="0075150F"/>
    <w:rsid w:val="00751E1C"/>
    <w:rsid w:val="00752853"/>
    <w:rsid w:val="007547FA"/>
    <w:rsid w:val="00754BC9"/>
    <w:rsid w:val="00755282"/>
    <w:rsid w:val="00755407"/>
    <w:rsid w:val="00755C89"/>
    <w:rsid w:val="00755DBB"/>
    <w:rsid w:val="0075606E"/>
    <w:rsid w:val="007560D3"/>
    <w:rsid w:val="00756C79"/>
    <w:rsid w:val="007574D4"/>
    <w:rsid w:val="00757789"/>
    <w:rsid w:val="0076031A"/>
    <w:rsid w:val="007609D8"/>
    <w:rsid w:val="0076156D"/>
    <w:rsid w:val="00761593"/>
    <w:rsid w:val="00761E84"/>
    <w:rsid w:val="00763CB5"/>
    <w:rsid w:val="0076490B"/>
    <w:rsid w:val="007652A9"/>
    <w:rsid w:val="00765595"/>
    <w:rsid w:val="0076632C"/>
    <w:rsid w:val="00766C9C"/>
    <w:rsid w:val="0076747B"/>
    <w:rsid w:val="00767642"/>
    <w:rsid w:val="00772177"/>
    <w:rsid w:val="007727AC"/>
    <w:rsid w:val="0077361F"/>
    <w:rsid w:val="00774B12"/>
    <w:rsid w:val="00774F5F"/>
    <w:rsid w:val="0077504B"/>
    <w:rsid w:val="00775935"/>
    <w:rsid w:val="00775AF8"/>
    <w:rsid w:val="00775EAD"/>
    <w:rsid w:val="007768DF"/>
    <w:rsid w:val="00777BDD"/>
    <w:rsid w:val="00777E1F"/>
    <w:rsid w:val="007806F6"/>
    <w:rsid w:val="00780C65"/>
    <w:rsid w:val="00782336"/>
    <w:rsid w:val="007828BF"/>
    <w:rsid w:val="007828DE"/>
    <w:rsid w:val="00782AB1"/>
    <w:rsid w:val="00783ABB"/>
    <w:rsid w:val="00783BAF"/>
    <w:rsid w:val="0078403A"/>
    <w:rsid w:val="0078449F"/>
    <w:rsid w:val="007847AE"/>
    <w:rsid w:val="00784EF6"/>
    <w:rsid w:val="007858AB"/>
    <w:rsid w:val="00786F75"/>
    <w:rsid w:val="00787BE6"/>
    <w:rsid w:val="0079041C"/>
    <w:rsid w:val="007906EE"/>
    <w:rsid w:val="007909C1"/>
    <w:rsid w:val="0079336F"/>
    <w:rsid w:val="0079375C"/>
    <w:rsid w:val="0079432D"/>
    <w:rsid w:val="007943B7"/>
    <w:rsid w:val="00795CD9"/>
    <w:rsid w:val="007977C7"/>
    <w:rsid w:val="0079796A"/>
    <w:rsid w:val="00797C3A"/>
    <w:rsid w:val="007A0BC7"/>
    <w:rsid w:val="007A0CF8"/>
    <w:rsid w:val="007A12AD"/>
    <w:rsid w:val="007A1AA8"/>
    <w:rsid w:val="007A2577"/>
    <w:rsid w:val="007A27D4"/>
    <w:rsid w:val="007A28B7"/>
    <w:rsid w:val="007A2C85"/>
    <w:rsid w:val="007A3239"/>
    <w:rsid w:val="007A3285"/>
    <w:rsid w:val="007A44B6"/>
    <w:rsid w:val="007A4623"/>
    <w:rsid w:val="007A57C1"/>
    <w:rsid w:val="007A5885"/>
    <w:rsid w:val="007A6148"/>
    <w:rsid w:val="007A638F"/>
    <w:rsid w:val="007A65A3"/>
    <w:rsid w:val="007A6666"/>
    <w:rsid w:val="007A6929"/>
    <w:rsid w:val="007A78E9"/>
    <w:rsid w:val="007A79A6"/>
    <w:rsid w:val="007B00F5"/>
    <w:rsid w:val="007B0BF4"/>
    <w:rsid w:val="007B0C0F"/>
    <w:rsid w:val="007B2237"/>
    <w:rsid w:val="007B494E"/>
    <w:rsid w:val="007B55C9"/>
    <w:rsid w:val="007B5823"/>
    <w:rsid w:val="007B6449"/>
    <w:rsid w:val="007B69B5"/>
    <w:rsid w:val="007B6C23"/>
    <w:rsid w:val="007B7186"/>
    <w:rsid w:val="007B7514"/>
    <w:rsid w:val="007B7785"/>
    <w:rsid w:val="007C16E9"/>
    <w:rsid w:val="007C1C15"/>
    <w:rsid w:val="007C1EE3"/>
    <w:rsid w:val="007C29A5"/>
    <w:rsid w:val="007C2A37"/>
    <w:rsid w:val="007C2BC9"/>
    <w:rsid w:val="007C2F0C"/>
    <w:rsid w:val="007C37A1"/>
    <w:rsid w:val="007C3D31"/>
    <w:rsid w:val="007C42B3"/>
    <w:rsid w:val="007C6269"/>
    <w:rsid w:val="007C68C6"/>
    <w:rsid w:val="007C6BE9"/>
    <w:rsid w:val="007D02CB"/>
    <w:rsid w:val="007D13EB"/>
    <w:rsid w:val="007D1554"/>
    <w:rsid w:val="007D1610"/>
    <w:rsid w:val="007D1898"/>
    <w:rsid w:val="007D2799"/>
    <w:rsid w:val="007D2E1B"/>
    <w:rsid w:val="007D32CD"/>
    <w:rsid w:val="007D373E"/>
    <w:rsid w:val="007D4418"/>
    <w:rsid w:val="007D5480"/>
    <w:rsid w:val="007D5522"/>
    <w:rsid w:val="007D72B5"/>
    <w:rsid w:val="007E01F1"/>
    <w:rsid w:val="007E0630"/>
    <w:rsid w:val="007E1315"/>
    <w:rsid w:val="007E15F7"/>
    <w:rsid w:val="007E198B"/>
    <w:rsid w:val="007E1A84"/>
    <w:rsid w:val="007E1AA6"/>
    <w:rsid w:val="007E254C"/>
    <w:rsid w:val="007E2B8F"/>
    <w:rsid w:val="007E2F83"/>
    <w:rsid w:val="007E3E11"/>
    <w:rsid w:val="007E5054"/>
    <w:rsid w:val="007E597D"/>
    <w:rsid w:val="007E5A96"/>
    <w:rsid w:val="007E5C9A"/>
    <w:rsid w:val="007E6333"/>
    <w:rsid w:val="007E63E9"/>
    <w:rsid w:val="007E6A54"/>
    <w:rsid w:val="007E71B9"/>
    <w:rsid w:val="007E774B"/>
    <w:rsid w:val="007E7DF6"/>
    <w:rsid w:val="007F09A9"/>
    <w:rsid w:val="007F0B07"/>
    <w:rsid w:val="007F0DDD"/>
    <w:rsid w:val="007F2581"/>
    <w:rsid w:val="007F447C"/>
    <w:rsid w:val="007F45CB"/>
    <w:rsid w:val="007F5CBE"/>
    <w:rsid w:val="007F6090"/>
    <w:rsid w:val="007F762C"/>
    <w:rsid w:val="007F7F0B"/>
    <w:rsid w:val="0080013D"/>
    <w:rsid w:val="008009C7"/>
    <w:rsid w:val="008010BF"/>
    <w:rsid w:val="00802F7D"/>
    <w:rsid w:val="00803155"/>
    <w:rsid w:val="008036DE"/>
    <w:rsid w:val="00803B9F"/>
    <w:rsid w:val="00803D33"/>
    <w:rsid w:val="008047CB"/>
    <w:rsid w:val="00804EA2"/>
    <w:rsid w:val="00805563"/>
    <w:rsid w:val="00805B45"/>
    <w:rsid w:val="008062FD"/>
    <w:rsid w:val="00806370"/>
    <w:rsid w:val="0080644E"/>
    <w:rsid w:val="00811059"/>
    <w:rsid w:val="008115C7"/>
    <w:rsid w:val="00811D99"/>
    <w:rsid w:val="00811FEA"/>
    <w:rsid w:val="008123F9"/>
    <w:rsid w:val="008135BB"/>
    <w:rsid w:val="00813F70"/>
    <w:rsid w:val="0081407A"/>
    <w:rsid w:val="008142BE"/>
    <w:rsid w:val="0081487C"/>
    <w:rsid w:val="00814FCF"/>
    <w:rsid w:val="008151D4"/>
    <w:rsid w:val="0081531A"/>
    <w:rsid w:val="00815FDE"/>
    <w:rsid w:val="00816B46"/>
    <w:rsid w:val="00816BCA"/>
    <w:rsid w:val="00817275"/>
    <w:rsid w:val="0081796B"/>
    <w:rsid w:val="00817FD2"/>
    <w:rsid w:val="00820187"/>
    <w:rsid w:val="00820EE4"/>
    <w:rsid w:val="0082132B"/>
    <w:rsid w:val="00821F61"/>
    <w:rsid w:val="00822E43"/>
    <w:rsid w:val="00823030"/>
    <w:rsid w:val="00823175"/>
    <w:rsid w:val="0082491A"/>
    <w:rsid w:val="00825F2F"/>
    <w:rsid w:val="00826DF0"/>
    <w:rsid w:val="00826FC4"/>
    <w:rsid w:val="0082708B"/>
    <w:rsid w:val="008272A6"/>
    <w:rsid w:val="008273D6"/>
    <w:rsid w:val="00827CCC"/>
    <w:rsid w:val="00827DE8"/>
    <w:rsid w:val="00827E7A"/>
    <w:rsid w:val="00830668"/>
    <w:rsid w:val="00830919"/>
    <w:rsid w:val="00832827"/>
    <w:rsid w:val="00832EA4"/>
    <w:rsid w:val="00832F00"/>
    <w:rsid w:val="00834011"/>
    <w:rsid w:val="00835309"/>
    <w:rsid w:val="00835411"/>
    <w:rsid w:val="00835856"/>
    <w:rsid w:val="00836FBB"/>
    <w:rsid w:val="008400CB"/>
    <w:rsid w:val="00841479"/>
    <w:rsid w:val="0084292D"/>
    <w:rsid w:val="00843805"/>
    <w:rsid w:val="00844A59"/>
    <w:rsid w:val="00845B28"/>
    <w:rsid w:val="008515CA"/>
    <w:rsid w:val="0085202F"/>
    <w:rsid w:val="00852503"/>
    <w:rsid w:val="00852D2E"/>
    <w:rsid w:val="00853BF2"/>
    <w:rsid w:val="00853ED8"/>
    <w:rsid w:val="00854A27"/>
    <w:rsid w:val="008550F2"/>
    <w:rsid w:val="008553F3"/>
    <w:rsid w:val="00857E8B"/>
    <w:rsid w:val="00861699"/>
    <w:rsid w:val="00861818"/>
    <w:rsid w:val="0086184A"/>
    <w:rsid w:val="00863221"/>
    <w:rsid w:val="00864C0E"/>
    <w:rsid w:val="008667D3"/>
    <w:rsid w:val="00867577"/>
    <w:rsid w:val="008703E4"/>
    <w:rsid w:val="00871198"/>
    <w:rsid w:val="0087134F"/>
    <w:rsid w:val="0087204E"/>
    <w:rsid w:val="00873C1E"/>
    <w:rsid w:val="00875264"/>
    <w:rsid w:val="008758D1"/>
    <w:rsid w:val="008758E4"/>
    <w:rsid w:val="008758E9"/>
    <w:rsid w:val="008772D6"/>
    <w:rsid w:val="0087749E"/>
    <w:rsid w:val="0088001A"/>
    <w:rsid w:val="008809C3"/>
    <w:rsid w:val="00881852"/>
    <w:rsid w:val="00883329"/>
    <w:rsid w:val="00883596"/>
    <w:rsid w:val="00885017"/>
    <w:rsid w:val="0088610F"/>
    <w:rsid w:val="008861DD"/>
    <w:rsid w:val="00890A5F"/>
    <w:rsid w:val="00890D74"/>
    <w:rsid w:val="00890F71"/>
    <w:rsid w:val="00891F37"/>
    <w:rsid w:val="00892BA3"/>
    <w:rsid w:val="0089305F"/>
    <w:rsid w:val="00893868"/>
    <w:rsid w:val="0089389F"/>
    <w:rsid w:val="00893EE1"/>
    <w:rsid w:val="00894CCF"/>
    <w:rsid w:val="00894EC9"/>
    <w:rsid w:val="00895517"/>
    <w:rsid w:val="008959CB"/>
    <w:rsid w:val="008960A0"/>
    <w:rsid w:val="008965E3"/>
    <w:rsid w:val="00896F19"/>
    <w:rsid w:val="00897D0A"/>
    <w:rsid w:val="00897EB1"/>
    <w:rsid w:val="008A02AA"/>
    <w:rsid w:val="008A02BE"/>
    <w:rsid w:val="008A0584"/>
    <w:rsid w:val="008A1198"/>
    <w:rsid w:val="008A186B"/>
    <w:rsid w:val="008A2E96"/>
    <w:rsid w:val="008A2F5D"/>
    <w:rsid w:val="008A3E5D"/>
    <w:rsid w:val="008A456F"/>
    <w:rsid w:val="008A53CE"/>
    <w:rsid w:val="008A5B4C"/>
    <w:rsid w:val="008A5EF2"/>
    <w:rsid w:val="008A715D"/>
    <w:rsid w:val="008A72DC"/>
    <w:rsid w:val="008A7B29"/>
    <w:rsid w:val="008A7C47"/>
    <w:rsid w:val="008B0539"/>
    <w:rsid w:val="008B0573"/>
    <w:rsid w:val="008B06E1"/>
    <w:rsid w:val="008B15DE"/>
    <w:rsid w:val="008B20E5"/>
    <w:rsid w:val="008B225B"/>
    <w:rsid w:val="008B555B"/>
    <w:rsid w:val="008B557D"/>
    <w:rsid w:val="008B5DB4"/>
    <w:rsid w:val="008B6219"/>
    <w:rsid w:val="008B67FD"/>
    <w:rsid w:val="008B737A"/>
    <w:rsid w:val="008B7757"/>
    <w:rsid w:val="008B7C91"/>
    <w:rsid w:val="008C28DF"/>
    <w:rsid w:val="008C2C9D"/>
    <w:rsid w:val="008C2FB1"/>
    <w:rsid w:val="008C3EA0"/>
    <w:rsid w:val="008C3F15"/>
    <w:rsid w:val="008C4074"/>
    <w:rsid w:val="008C4AE7"/>
    <w:rsid w:val="008C5819"/>
    <w:rsid w:val="008C5A88"/>
    <w:rsid w:val="008C5D8B"/>
    <w:rsid w:val="008D054B"/>
    <w:rsid w:val="008D05FE"/>
    <w:rsid w:val="008D0D8A"/>
    <w:rsid w:val="008D0DE5"/>
    <w:rsid w:val="008D101E"/>
    <w:rsid w:val="008D1C5E"/>
    <w:rsid w:val="008D20F7"/>
    <w:rsid w:val="008D20F9"/>
    <w:rsid w:val="008D2D43"/>
    <w:rsid w:val="008D2E10"/>
    <w:rsid w:val="008D31B2"/>
    <w:rsid w:val="008D40AF"/>
    <w:rsid w:val="008D4454"/>
    <w:rsid w:val="008D44A5"/>
    <w:rsid w:val="008D4AD3"/>
    <w:rsid w:val="008D5051"/>
    <w:rsid w:val="008D674B"/>
    <w:rsid w:val="008E11B1"/>
    <w:rsid w:val="008E2AA7"/>
    <w:rsid w:val="008E40D1"/>
    <w:rsid w:val="008E437C"/>
    <w:rsid w:val="008E585E"/>
    <w:rsid w:val="008E60CB"/>
    <w:rsid w:val="008E63E2"/>
    <w:rsid w:val="008E7153"/>
    <w:rsid w:val="008E794C"/>
    <w:rsid w:val="008E7F96"/>
    <w:rsid w:val="008F11EF"/>
    <w:rsid w:val="008F20CF"/>
    <w:rsid w:val="008F2149"/>
    <w:rsid w:val="008F2C97"/>
    <w:rsid w:val="008F3369"/>
    <w:rsid w:val="008F34E8"/>
    <w:rsid w:val="008F399D"/>
    <w:rsid w:val="008F3C07"/>
    <w:rsid w:val="008F4196"/>
    <w:rsid w:val="008F43A6"/>
    <w:rsid w:val="008F4707"/>
    <w:rsid w:val="008F4DEA"/>
    <w:rsid w:val="008F555A"/>
    <w:rsid w:val="008F5D79"/>
    <w:rsid w:val="009008D1"/>
    <w:rsid w:val="00902AC1"/>
    <w:rsid w:val="009048C2"/>
    <w:rsid w:val="009057C5"/>
    <w:rsid w:val="00905FEF"/>
    <w:rsid w:val="00906944"/>
    <w:rsid w:val="00906B4F"/>
    <w:rsid w:val="00907CC7"/>
    <w:rsid w:val="00911488"/>
    <w:rsid w:val="00911E0E"/>
    <w:rsid w:val="009123FF"/>
    <w:rsid w:val="00912488"/>
    <w:rsid w:val="00913B3E"/>
    <w:rsid w:val="0091418F"/>
    <w:rsid w:val="00914390"/>
    <w:rsid w:val="00914BE9"/>
    <w:rsid w:val="00914E64"/>
    <w:rsid w:val="00915287"/>
    <w:rsid w:val="00915398"/>
    <w:rsid w:val="009155BC"/>
    <w:rsid w:val="00915D14"/>
    <w:rsid w:val="00915E28"/>
    <w:rsid w:val="00916581"/>
    <w:rsid w:val="009170C4"/>
    <w:rsid w:val="009172C2"/>
    <w:rsid w:val="00920DBC"/>
    <w:rsid w:val="009210B8"/>
    <w:rsid w:val="00921C54"/>
    <w:rsid w:val="00922D7A"/>
    <w:rsid w:val="009230AB"/>
    <w:rsid w:val="00923F54"/>
    <w:rsid w:val="0092430C"/>
    <w:rsid w:val="00924445"/>
    <w:rsid w:val="00924EC6"/>
    <w:rsid w:val="009254B4"/>
    <w:rsid w:val="00925989"/>
    <w:rsid w:val="00925A11"/>
    <w:rsid w:val="0092678C"/>
    <w:rsid w:val="00926AD4"/>
    <w:rsid w:val="0092731D"/>
    <w:rsid w:val="009274AE"/>
    <w:rsid w:val="00927BD1"/>
    <w:rsid w:val="0093128B"/>
    <w:rsid w:val="00931856"/>
    <w:rsid w:val="00932907"/>
    <w:rsid w:val="00933D5A"/>
    <w:rsid w:val="00934195"/>
    <w:rsid w:val="009353C5"/>
    <w:rsid w:val="00935582"/>
    <w:rsid w:val="00935B1E"/>
    <w:rsid w:val="009361CC"/>
    <w:rsid w:val="00936D64"/>
    <w:rsid w:val="009403B1"/>
    <w:rsid w:val="009404E8"/>
    <w:rsid w:val="0094068B"/>
    <w:rsid w:val="00940871"/>
    <w:rsid w:val="00941204"/>
    <w:rsid w:val="00941ADA"/>
    <w:rsid w:val="009422AE"/>
    <w:rsid w:val="00942DF5"/>
    <w:rsid w:val="009446E5"/>
    <w:rsid w:val="00944E12"/>
    <w:rsid w:val="00944F6C"/>
    <w:rsid w:val="009454AC"/>
    <w:rsid w:val="00945B55"/>
    <w:rsid w:val="00946ADA"/>
    <w:rsid w:val="00946E97"/>
    <w:rsid w:val="0095042B"/>
    <w:rsid w:val="009507A1"/>
    <w:rsid w:val="00950F18"/>
    <w:rsid w:val="0095165A"/>
    <w:rsid w:val="00951B91"/>
    <w:rsid w:val="00952144"/>
    <w:rsid w:val="0095313F"/>
    <w:rsid w:val="009531CE"/>
    <w:rsid w:val="00953EF0"/>
    <w:rsid w:val="00954084"/>
    <w:rsid w:val="009541B8"/>
    <w:rsid w:val="00954257"/>
    <w:rsid w:val="00954B7A"/>
    <w:rsid w:val="00956220"/>
    <w:rsid w:val="00956836"/>
    <w:rsid w:val="009571F0"/>
    <w:rsid w:val="00957849"/>
    <w:rsid w:val="00962170"/>
    <w:rsid w:val="00964628"/>
    <w:rsid w:val="00964EF0"/>
    <w:rsid w:val="0096536A"/>
    <w:rsid w:val="00965D91"/>
    <w:rsid w:val="00966058"/>
    <w:rsid w:val="00966797"/>
    <w:rsid w:val="00966807"/>
    <w:rsid w:val="00967C97"/>
    <w:rsid w:val="0097007E"/>
    <w:rsid w:val="00971E16"/>
    <w:rsid w:val="00972A5D"/>
    <w:rsid w:val="00972C04"/>
    <w:rsid w:val="00973156"/>
    <w:rsid w:val="00973661"/>
    <w:rsid w:val="00973ACD"/>
    <w:rsid w:val="0097508D"/>
    <w:rsid w:val="00975609"/>
    <w:rsid w:val="00975C0E"/>
    <w:rsid w:val="00976279"/>
    <w:rsid w:val="00976592"/>
    <w:rsid w:val="00976D91"/>
    <w:rsid w:val="00977948"/>
    <w:rsid w:val="00977C22"/>
    <w:rsid w:val="00977EDA"/>
    <w:rsid w:val="0098012D"/>
    <w:rsid w:val="0098020D"/>
    <w:rsid w:val="00980DD2"/>
    <w:rsid w:val="0098104C"/>
    <w:rsid w:val="00981544"/>
    <w:rsid w:val="00981B65"/>
    <w:rsid w:val="00981BEF"/>
    <w:rsid w:val="00981C77"/>
    <w:rsid w:val="00982C88"/>
    <w:rsid w:val="00983318"/>
    <w:rsid w:val="00983D1E"/>
    <w:rsid w:val="0098556D"/>
    <w:rsid w:val="00985773"/>
    <w:rsid w:val="009859F8"/>
    <w:rsid w:val="0098629C"/>
    <w:rsid w:val="00986601"/>
    <w:rsid w:val="00986D37"/>
    <w:rsid w:val="00986E92"/>
    <w:rsid w:val="0098715F"/>
    <w:rsid w:val="00987C37"/>
    <w:rsid w:val="009929DA"/>
    <w:rsid w:val="009929F0"/>
    <w:rsid w:val="00993608"/>
    <w:rsid w:val="00993862"/>
    <w:rsid w:val="00993BA4"/>
    <w:rsid w:val="00993CDA"/>
    <w:rsid w:val="00994B01"/>
    <w:rsid w:val="00994B13"/>
    <w:rsid w:val="00994CD3"/>
    <w:rsid w:val="0099613C"/>
    <w:rsid w:val="0099623D"/>
    <w:rsid w:val="00997726"/>
    <w:rsid w:val="009A068B"/>
    <w:rsid w:val="009A0B17"/>
    <w:rsid w:val="009A1A5B"/>
    <w:rsid w:val="009A1CD5"/>
    <w:rsid w:val="009A1EC1"/>
    <w:rsid w:val="009A26FA"/>
    <w:rsid w:val="009A412C"/>
    <w:rsid w:val="009A426D"/>
    <w:rsid w:val="009A76ED"/>
    <w:rsid w:val="009B039C"/>
    <w:rsid w:val="009B0717"/>
    <w:rsid w:val="009B1C4A"/>
    <w:rsid w:val="009B20E0"/>
    <w:rsid w:val="009B2295"/>
    <w:rsid w:val="009B28EB"/>
    <w:rsid w:val="009B3568"/>
    <w:rsid w:val="009B3B1C"/>
    <w:rsid w:val="009B533F"/>
    <w:rsid w:val="009B5D12"/>
    <w:rsid w:val="009B60DD"/>
    <w:rsid w:val="009B7008"/>
    <w:rsid w:val="009B7941"/>
    <w:rsid w:val="009B7FE2"/>
    <w:rsid w:val="009C185A"/>
    <w:rsid w:val="009C1D33"/>
    <w:rsid w:val="009C2126"/>
    <w:rsid w:val="009C2E2E"/>
    <w:rsid w:val="009C349D"/>
    <w:rsid w:val="009C36C0"/>
    <w:rsid w:val="009C4252"/>
    <w:rsid w:val="009C43E7"/>
    <w:rsid w:val="009C4591"/>
    <w:rsid w:val="009C4611"/>
    <w:rsid w:val="009C49D6"/>
    <w:rsid w:val="009C4D50"/>
    <w:rsid w:val="009C65A6"/>
    <w:rsid w:val="009D156D"/>
    <w:rsid w:val="009D2137"/>
    <w:rsid w:val="009D494E"/>
    <w:rsid w:val="009D4D45"/>
    <w:rsid w:val="009D65C3"/>
    <w:rsid w:val="009D677A"/>
    <w:rsid w:val="009D6D16"/>
    <w:rsid w:val="009D7915"/>
    <w:rsid w:val="009E0438"/>
    <w:rsid w:val="009E207A"/>
    <w:rsid w:val="009E2ACA"/>
    <w:rsid w:val="009E2F45"/>
    <w:rsid w:val="009E3339"/>
    <w:rsid w:val="009E370F"/>
    <w:rsid w:val="009E495C"/>
    <w:rsid w:val="009E6231"/>
    <w:rsid w:val="009E6501"/>
    <w:rsid w:val="009E6596"/>
    <w:rsid w:val="009E6779"/>
    <w:rsid w:val="009E7784"/>
    <w:rsid w:val="009E7CF6"/>
    <w:rsid w:val="009E7FF0"/>
    <w:rsid w:val="009F1147"/>
    <w:rsid w:val="009F21A5"/>
    <w:rsid w:val="009F2F42"/>
    <w:rsid w:val="009F31C0"/>
    <w:rsid w:val="009F510F"/>
    <w:rsid w:val="009F57B1"/>
    <w:rsid w:val="009F72FE"/>
    <w:rsid w:val="009F738A"/>
    <w:rsid w:val="009F73C3"/>
    <w:rsid w:val="00A01279"/>
    <w:rsid w:val="00A01652"/>
    <w:rsid w:val="00A01706"/>
    <w:rsid w:val="00A01984"/>
    <w:rsid w:val="00A01D4A"/>
    <w:rsid w:val="00A01F89"/>
    <w:rsid w:val="00A02A14"/>
    <w:rsid w:val="00A02D94"/>
    <w:rsid w:val="00A02E3B"/>
    <w:rsid w:val="00A03259"/>
    <w:rsid w:val="00A0373F"/>
    <w:rsid w:val="00A03765"/>
    <w:rsid w:val="00A03B34"/>
    <w:rsid w:val="00A0648F"/>
    <w:rsid w:val="00A0668E"/>
    <w:rsid w:val="00A070DF"/>
    <w:rsid w:val="00A07E45"/>
    <w:rsid w:val="00A07FFD"/>
    <w:rsid w:val="00A105DB"/>
    <w:rsid w:val="00A10A31"/>
    <w:rsid w:val="00A10F6C"/>
    <w:rsid w:val="00A1104B"/>
    <w:rsid w:val="00A114D2"/>
    <w:rsid w:val="00A128EA"/>
    <w:rsid w:val="00A12935"/>
    <w:rsid w:val="00A13578"/>
    <w:rsid w:val="00A13E6C"/>
    <w:rsid w:val="00A144D9"/>
    <w:rsid w:val="00A14631"/>
    <w:rsid w:val="00A14F81"/>
    <w:rsid w:val="00A154A7"/>
    <w:rsid w:val="00A15D3B"/>
    <w:rsid w:val="00A16244"/>
    <w:rsid w:val="00A167A6"/>
    <w:rsid w:val="00A168EE"/>
    <w:rsid w:val="00A16B2A"/>
    <w:rsid w:val="00A16C85"/>
    <w:rsid w:val="00A17679"/>
    <w:rsid w:val="00A17700"/>
    <w:rsid w:val="00A20091"/>
    <w:rsid w:val="00A2017D"/>
    <w:rsid w:val="00A20A59"/>
    <w:rsid w:val="00A20D2B"/>
    <w:rsid w:val="00A22516"/>
    <w:rsid w:val="00A22C70"/>
    <w:rsid w:val="00A23168"/>
    <w:rsid w:val="00A243AF"/>
    <w:rsid w:val="00A25BC8"/>
    <w:rsid w:val="00A25DCE"/>
    <w:rsid w:val="00A27441"/>
    <w:rsid w:val="00A275D0"/>
    <w:rsid w:val="00A312C0"/>
    <w:rsid w:val="00A31CAD"/>
    <w:rsid w:val="00A324C6"/>
    <w:rsid w:val="00A32F94"/>
    <w:rsid w:val="00A33281"/>
    <w:rsid w:val="00A34E61"/>
    <w:rsid w:val="00A3622D"/>
    <w:rsid w:val="00A36FE1"/>
    <w:rsid w:val="00A37A8F"/>
    <w:rsid w:val="00A40B83"/>
    <w:rsid w:val="00A40BEB"/>
    <w:rsid w:val="00A41548"/>
    <w:rsid w:val="00A415AA"/>
    <w:rsid w:val="00A43381"/>
    <w:rsid w:val="00A43821"/>
    <w:rsid w:val="00A43888"/>
    <w:rsid w:val="00A44301"/>
    <w:rsid w:val="00A448FA"/>
    <w:rsid w:val="00A44912"/>
    <w:rsid w:val="00A44ACE"/>
    <w:rsid w:val="00A45614"/>
    <w:rsid w:val="00A46563"/>
    <w:rsid w:val="00A46A8E"/>
    <w:rsid w:val="00A4759E"/>
    <w:rsid w:val="00A502B7"/>
    <w:rsid w:val="00A50774"/>
    <w:rsid w:val="00A50B72"/>
    <w:rsid w:val="00A50BAE"/>
    <w:rsid w:val="00A51D2F"/>
    <w:rsid w:val="00A527E0"/>
    <w:rsid w:val="00A53C06"/>
    <w:rsid w:val="00A540F8"/>
    <w:rsid w:val="00A54765"/>
    <w:rsid w:val="00A54E10"/>
    <w:rsid w:val="00A56456"/>
    <w:rsid w:val="00A56696"/>
    <w:rsid w:val="00A56C4A"/>
    <w:rsid w:val="00A56F3E"/>
    <w:rsid w:val="00A575B8"/>
    <w:rsid w:val="00A57A4B"/>
    <w:rsid w:val="00A60A94"/>
    <w:rsid w:val="00A60F8B"/>
    <w:rsid w:val="00A635FC"/>
    <w:rsid w:val="00A64675"/>
    <w:rsid w:val="00A652D8"/>
    <w:rsid w:val="00A655DB"/>
    <w:rsid w:val="00A65BF1"/>
    <w:rsid w:val="00A6741E"/>
    <w:rsid w:val="00A70EFB"/>
    <w:rsid w:val="00A727F6"/>
    <w:rsid w:val="00A7289C"/>
    <w:rsid w:val="00A73B3C"/>
    <w:rsid w:val="00A73C5A"/>
    <w:rsid w:val="00A73F35"/>
    <w:rsid w:val="00A73F36"/>
    <w:rsid w:val="00A74233"/>
    <w:rsid w:val="00A747C9"/>
    <w:rsid w:val="00A74986"/>
    <w:rsid w:val="00A74C7C"/>
    <w:rsid w:val="00A7512E"/>
    <w:rsid w:val="00A762C6"/>
    <w:rsid w:val="00A77C10"/>
    <w:rsid w:val="00A80C01"/>
    <w:rsid w:val="00A82024"/>
    <w:rsid w:val="00A82256"/>
    <w:rsid w:val="00A825F8"/>
    <w:rsid w:val="00A8291B"/>
    <w:rsid w:val="00A82BE0"/>
    <w:rsid w:val="00A82CA5"/>
    <w:rsid w:val="00A83C80"/>
    <w:rsid w:val="00A842C7"/>
    <w:rsid w:val="00A84ABA"/>
    <w:rsid w:val="00A84E15"/>
    <w:rsid w:val="00A853DE"/>
    <w:rsid w:val="00A85B51"/>
    <w:rsid w:val="00A85F5D"/>
    <w:rsid w:val="00A861AD"/>
    <w:rsid w:val="00A90FB6"/>
    <w:rsid w:val="00A9261D"/>
    <w:rsid w:val="00A932BE"/>
    <w:rsid w:val="00A9416A"/>
    <w:rsid w:val="00A943C0"/>
    <w:rsid w:val="00A94472"/>
    <w:rsid w:val="00A94984"/>
    <w:rsid w:val="00A95D54"/>
    <w:rsid w:val="00A96817"/>
    <w:rsid w:val="00A97054"/>
    <w:rsid w:val="00A9726E"/>
    <w:rsid w:val="00A97A1A"/>
    <w:rsid w:val="00A97BE7"/>
    <w:rsid w:val="00AA0066"/>
    <w:rsid w:val="00AA031E"/>
    <w:rsid w:val="00AA0AF7"/>
    <w:rsid w:val="00AA1641"/>
    <w:rsid w:val="00AA2659"/>
    <w:rsid w:val="00AA2E7F"/>
    <w:rsid w:val="00AA424C"/>
    <w:rsid w:val="00AA5606"/>
    <w:rsid w:val="00AA5CF8"/>
    <w:rsid w:val="00AA67AF"/>
    <w:rsid w:val="00AA7830"/>
    <w:rsid w:val="00AB0503"/>
    <w:rsid w:val="00AB0988"/>
    <w:rsid w:val="00AB09A9"/>
    <w:rsid w:val="00AB0B0A"/>
    <w:rsid w:val="00AB1031"/>
    <w:rsid w:val="00AB1084"/>
    <w:rsid w:val="00AB1159"/>
    <w:rsid w:val="00AB1AC9"/>
    <w:rsid w:val="00AB1E71"/>
    <w:rsid w:val="00AB47D8"/>
    <w:rsid w:val="00AB601B"/>
    <w:rsid w:val="00AB72DB"/>
    <w:rsid w:val="00AB7B1D"/>
    <w:rsid w:val="00AB7FA4"/>
    <w:rsid w:val="00AC1505"/>
    <w:rsid w:val="00AC1FDF"/>
    <w:rsid w:val="00AC2D07"/>
    <w:rsid w:val="00AC40B0"/>
    <w:rsid w:val="00AC4246"/>
    <w:rsid w:val="00AC5AED"/>
    <w:rsid w:val="00AC5D01"/>
    <w:rsid w:val="00AC64CA"/>
    <w:rsid w:val="00AC6827"/>
    <w:rsid w:val="00AC6C9E"/>
    <w:rsid w:val="00AC7676"/>
    <w:rsid w:val="00AC79D3"/>
    <w:rsid w:val="00AD0001"/>
    <w:rsid w:val="00AD0179"/>
    <w:rsid w:val="00AD07CD"/>
    <w:rsid w:val="00AD0D4D"/>
    <w:rsid w:val="00AD265D"/>
    <w:rsid w:val="00AD3480"/>
    <w:rsid w:val="00AD3861"/>
    <w:rsid w:val="00AD3FB9"/>
    <w:rsid w:val="00AD41C9"/>
    <w:rsid w:val="00AD468A"/>
    <w:rsid w:val="00AD46CC"/>
    <w:rsid w:val="00AD4AAB"/>
    <w:rsid w:val="00AD54F7"/>
    <w:rsid w:val="00AD6499"/>
    <w:rsid w:val="00AD66C2"/>
    <w:rsid w:val="00AD6BDD"/>
    <w:rsid w:val="00AE0945"/>
    <w:rsid w:val="00AE0C8D"/>
    <w:rsid w:val="00AE1C67"/>
    <w:rsid w:val="00AE2169"/>
    <w:rsid w:val="00AE2EB4"/>
    <w:rsid w:val="00AE36C9"/>
    <w:rsid w:val="00AE3F35"/>
    <w:rsid w:val="00AE3F63"/>
    <w:rsid w:val="00AE61CE"/>
    <w:rsid w:val="00AE64B3"/>
    <w:rsid w:val="00AE6743"/>
    <w:rsid w:val="00AE69FC"/>
    <w:rsid w:val="00AE6F38"/>
    <w:rsid w:val="00AE74E6"/>
    <w:rsid w:val="00AF116A"/>
    <w:rsid w:val="00AF1956"/>
    <w:rsid w:val="00AF1BAE"/>
    <w:rsid w:val="00AF256B"/>
    <w:rsid w:val="00AF2A42"/>
    <w:rsid w:val="00AF43D3"/>
    <w:rsid w:val="00AF50D8"/>
    <w:rsid w:val="00AF55E9"/>
    <w:rsid w:val="00AF5B27"/>
    <w:rsid w:val="00AF5B71"/>
    <w:rsid w:val="00AF6934"/>
    <w:rsid w:val="00AF6C94"/>
    <w:rsid w:val="00AF7D5B"/>
    <w:rsid w:val="00B00305"/>
    <w:rsid w:val="00B02FA5"/>
    <w:rsid w:val="00B03588"/>
    <w:rsid w:val="00B03ACC"/>
    <w:rsid w:val="00B04224"/>
    <w:rsid w:val="00B04FEF"/>
    <w:rsid w:val="00B0621C"/>
    <w:rsid w:val="00B064DB"/>
    <w:rsid w:val="00B068E7"/>
    <w:rsid w:val="00B06BEE"/>
    <w:rsid w:val="00B06DB6"/>
    <w:rsid w:val="00B07BCA"/>
    <w:rsid w:val="00B07E4C"/>
    <w:rsid w:val="00B10394"/>
    <w:rsid w:val="00B106FC"/>
    <w:rsid w:val="00B10A53"/>
    <w:rsid w:val="00B10E6C"/>
    <w:rsid w:val="00B118FE"/>
    <w:rsid w:val="00B119F9"/>
    <w:rsid w:val="00B121B7"/>
    <w:rsid w:val="00B1412A"/>
    <w:rsid w:val="00B14F16"/>
    <w:rsid w:val="00B15772"/>
    <w:rsid w:val="00B173C3"/>
    <w:rsid w:val="00B20350"/>
    <w:rsid w:val="00B206CA"/>
    <w:rsid w:val="00B2099B"/>
    <w:rsid w:val="00B22352"/>
    <w:rsid w:val="00B253E3"/>
    <w:rsid w:val="00B26696"/>
    <w:rsid w:val="00B272BA"/>
    <w:rsid w:val="00B3047E"/>
    <w:rsid w:val="00B30CB0"/>
    <w:rsid w:val="00B31DAD"/>
    <w:rsid w:val="00B31FE4"/>
    <w:rsid w:val="00B32275"/>
    <w:rsid w:val="00B3259D"/>
    <w:rsid w:val="00B3299B"/>
    <w:rsid w:val="00B33326"/>
    <w:rsid w:val="00B3347B"/>
    <w:rsid w:val="00B33B67"/>
    <w:rsid w:val="00B33BE8"/>
    <w:rsid w:val="00B3419F"/>
    <w:rsid w:val="00B34A17"/>
    <w:rsid w:val="00B35140"/>
    <w:rsid w:val="00B355BE"/>
    <w:rsid w:val="00B35E38"/>
    <w:rsid w:val="00B3607B"/>
    <w:rsid w:val="00B36265"/>
    <w:rsid w:val="00B36605"/>
    <w:rsid w:val="00B3671C"/>
    <w:rsid w:val="00B40A63"/>
    <w:rsid w:val="00B40D6C"/>
    <w:rsid w:val="00B40DE8"/>
    <w:rsid w:val="00B41247"/>
    <w:rsid w:val="00B41A46"/>
    <w:rsid w:val="00B428EA"/>
    <w:rsid w:val="00B43A9D"/>
    <w:rsid w:val="00B43FFF"/>
    <w:rsid w:val="00B44309"/>
    <w:rsid w:val="00B4451A"/>
    <w:rsid w:val="00B45FC2"/>
    <w:rsid w:val="00B470B1"/>
    <w:rsid w:val="00B47536"/>
    <w:rsid w:val="00B4793A"/>
    <w:rsid w:val="00B50702"/>
    <w:rsid w:val="00B51EB4"/>
    <w:rsid w:val="00B52417"/>
    <w:rsid w:val="00B52A8E"/>
    <w:rsid w:val="00B5358F"/>
    <w:rsid w:val="00B538E1"/>
    <w:rsid w:val="00B538FA"/>
    <w:rsid w:val="00B54002"/>
    <w:rsid w:val="00B54C36"/>
    <w:rsid w:val="00B54DD2"/>
    <w:rsid w:val="00B557D4"/>
    <w:rsid w:val="00B56FB4"/>
    <w:rsid w:val="00B61400"/>
    <w:rsid w:val="00B61582"/>
    <w:rsid w:val="00B61EA0"/>
    <w:rsid w:val="00B62E55"/>
    <w:rsid w:val="00B631E3"/>
    <w:rsid w:val="00B6401E"/>
    <w:rsid w:val="00B64516"/>
    <w:rsid w:val="00B66BEF"/>
    <w:rsid w:val="00B6707C"/>
    <w:rsid w:val="00B67102"/>
    <w:rsid w:val="00B6732B"/>
    <w:rsid w:val="00B705D9"/>
    <w:rsid w:val="00B706FF"/>
    <w:rsid w:val="00B7072A"/>
    <w:rsid w:val="00B70FD8"/>
    <w:rsid w:val="00B71198"/>
    <w:rsid w:val="00B72356"/>
    <w:rsid w:val="00B72682"/>
    <w:rsid w:val="00B73918"/>
    <w:rsid w:val="00B73B0A"/>
    <w:rsid w:val="00B74455"/>
    <w:rsid w:val="00B75317"/>
    <w:rsid w:val="00B75F68"/>
    <w:rsid w:val="00B764C2"/>
    <w:rsid w:val="00B768CB"/>
    <w:rsid w:val="00B76DDA"/>
    <w:rsid w:val="00B77D5E"/>
    <w:rsid w:val="00B77EB1"/>
    <w:rsid w:val="00B80EC2"/>
    <w:rsid w:val="00B80FCF"/>
    <w:rsid w:val="00B812EB"/>
    <w:rsid w:val="00B81F0E"/>
    <w:rsid w:val="00B8254B"/>
    <w:rsid w:val="00B8431C"/>
    <w:rsid w:val="00B84336"/>
    <w:rsid w:val="00B85755"/>
    <w:rsid w:val="00B85FCF"/>
    <w:rsid w:val="00B86781"/>
    <w:rsid w:val="00B86AFE"/>
    <w:rsid w:val="00B8717A"/>
    <w:rsid w:val="00B90A44"/>
    <w:rsid w:val="00B9102E"/>
    <w:rsid w:val="00B912D6"/>
    <w:rsid w:val="00B92F80"/>
    <w:rsid w:val="00B9345B"/>
    <w:rsid w:val="00B93802"/>
    <w:rsid w:val="00B938E2"/>
    <w:rsid w:val="00B94953"/>
    <w:rsid w:val="00B968DE"/>
    <w:rsid w:val="00B97897"/>
    <w:rsid w:val="00BA02F3"/>
    <w:rsid w:val="00BA08F2"/>
    <w:rsid w:val="00BA09DC"/>
    <w:rsid w:val="00BA12DA"/>
    <w:rsid w:val="00BA1ACD"/>
    <w:rsid w:val="00BA2505"/>
    <w:rsid w:val="00BA2A32"/>
    <w:rsid w:val="00BA3078"/>
    <w:rsid w:val="00BA348E"/>
    <w:rsid w:val="00BA3681"/>
    <w:rsid w:val="00BA3801"/>
    <w:rsid w:val="00BA3870"/>
    <w:rsid w:val="00BA3AF2"/>
    <w:rsid w:val="00BA3D63"/>
    <w:rsid w:val="00BA4049"/>
    <w:rsid w:val="00BA4743"/>
    <w:rsid w:val="00BA48C5"/>
    <w:rsid w:val="00BA676C"/>
    <w:rsid w:val="00BA705A"/>
    <w:rsid w:val="00BA752C"/>
    <w:rsid w:val="00BB00F3"/>
    <w:rsid w:val="00BB0720"/>
    <w:rsid w:val="00BB098C"/>
    <w:rsid w:val="00BB137C"/>
    <w:rsid w:val="00BB1BA0"/>
    <w:rsid w:val="00BB3215"/>
    <w:rsid w:val="00BB357D"/>
    <w:rsid w:val="00BB4552"/>
    <w:rsid w:val="00BB4D1E"/>
    <w:rsid w:val="00BB51CF"/>
    <w:rsid w:val="00BB5F25"/>
    <w:rsid w:val="00BB5FD5"/>
    <w:rsid w:val="00BB75D0"/>
    <w:rsid w:val="00BB7862"/>
    <w:rsid w:val="00BB7EAB"/>
    <w:rsid w:val="00BC1612"/>
    <w:rsid w:val="00BC28E8"/>
    <w:rsid w:val="00BC2C33"/>
    <w:rsid w:val="00BC3A35"/>
    <w:rsid w:val="00BC3AB8"/>
    <w:rsid w:val="00BC4C39"/>
    <w:rsid w:val="00BC5240"/>
    <w:rsid w:val="00BC6B36"/>
    <w:rsid w:val="00BD00AB"/>
    <w:rsid w:val="00BD112A"/>
    <w:rsid w:val="00BD1568"/>
    <w:rsid w:val="00BD1C17"/>
    <w:rsid w:val="00BD2778"/>
    <w:rsid w:val="00BD46F7"/>
    <w:rsid w:val="00BD57C9"/>
    <w:rsid w:val="00BD5BE2"/>
    <w:rsid w:val="00BD64B4"/>
    <w:rsid w:val="00BD6FED"/>
    <w:rsid w:val="00BD7701"/>
    <w:rsid w:val="00BD7A85"/>
    <w:rsid w:val="00BE0D2C"/>
    <w:rsid w:val="00BE23D6"/>
    <w:rsid w:val="00BE361F"/>
    <w:rsid w:val="00BE39D9"/>
    <w:rsid w:val="00BE3D5A"/>
    <w:rsid w:val="00BE4AA8"/>
    <w:rsid w:val="00BE57CD"/>
    <w:rsid w:val="00BE59F1"/>
    <w:rsid w:val="00BE5F0B"/>
    <w:rsid w:val="00BE6656"/>
    <w:rsid w:val="00BE6F77"/>
    <w:rsid w:val="00BE72DA"/>
    <w:rsid w:val="00BF154D"/>
    <w:rsid w:val="00BF1FA0"/>
    <w:rsid w:val="00BF2734"/>
    <w:rsid w:val="00BF4FE9"/>
    <w:rsid w:val="00BF6D6F"/>
    <w:rsid w:val="00BF6FD0"/>
    <w:rsid w:val="00BF7266"/>
    <w:rsid w:val="00BF764B"/>
    <w:rsid w:val="00C0095B"/>
    <w:rsid w:val="00C00EC3"/>
    <w:rsid w:val="00C015C5"/>
    <w:rsid w:val="00C026E9"/>
    <w:rsid w:val="00C03E60"/>
    <w:rsid w:val="00C041B7"/>
    <w:rsid w:val="00C041F9"/>
    <w:rsid w:val="00C05838"/>
    <w:rsid w:val="00C05A51"/>
    <w:rsid w:val="00C05DBD"/>
    <w:rsid w:val="00C05FBA"/>
    <w:rsid w:val="00C06894"/>
    <w:rsid w:val="00C074F1"/>
    <w:rsid w:val="00C10432"/>
    <w:rsid w:val="00C10EC7"/>
    <w:rsid w:val="00C1178D"/>
    <w:rsid w:val="00C11D5F"/>
    <w:rsid w:val="00C122D5"/>
    <w:rsid w:val="00C128B6"/>
    <w:rsid w:val="00C128C5"/>
    <w:rsid w:val="00C13637"/>
    <w:rsid w:val="00C1433D"/>
    <w:rsid w:val="00C1496A"/>
    <w:rsid w:val="00C151FD"/>
    <w:rsid w:val="00C152E4"/>
    <w:rsid w:val="00C154CF"/>
    <w:rsid w:val="00C15A8C"/>
    <w:rsid w:val="00C15E00"/>
    <w:rsid w:val="00C166E7"/>
    <w:rsid w:val="00C176EA"/>
    <w:rsid w:val="00C2027F"/>
    <w:rsid w:val="00C2043C"/>
    <w:rsid w:val="00C20730"/>
    <w:rsid w:val="00C21314"/>
    <w:rsid w:val="00C219DD"/>
    <w:rsid w:val="00C21DAF"/>
    <w:rsid w:val="00C22598"/>
    <w:rsid w:val="00C2322A"/>
    <w:rsid w:val="00C23C48"/>
    <w:rsid w:val="00C24109"/>
    <w:rsid w:val="00C24642"/>
    <w:rsid w:val="00C247EF"/>
    <w:rsid w:val="00C249E7"/>
    <w:rsid w:val="00C252D9"/>
    <w:rsid w:val="00C26C05"/>
    <w:rsid w:val="00C26C49"/>
    <w:rsid w:val="00C27710"/>
    <w:rsid w:val="00C27F3C"/>
    <w:rsid w:val="00C306E5"/>
    <w:rsid w:val="00C30BA4"/>
    <w:rsid w:val="00C3239B"/>
    <w:rsid w:val="00C33352"/>
    <w:rsid w:val="00C33584"/>
    <w:rsid w:val="00C33CAB"/>
    <w:rsid w:val="00C33F1C"/>
    <w:rsid w:val="00C347AA"/>
    <w:rsid w:val="00C347B8"/>
    <w:rsid w:val="00C349BB"/>
    <w:rsid w:val="00C34CA5"/>
    <w:rsid w:val="00C3581C"/>
    <w:rsid w:val="00C359C0"/>
    <w:rsid w:val="00C35C3C"/>
    <w:rsid w:val="00C37C70"/>
    <w:rsid w:val="00C4071C"/>
    <w:rsid w:val="00C42BEE"/>
    <w:rsid w:val="00C42E6E"/>
    <w:rsid w:val="00C4367C"/>
    <w:rsid w:val="00C442DA"/>
    <w:rsid w:val="00C443A2"/>
    <w:rsid w:val="00C44D97"/>
    <w:rsid w:val="00C450EA"/>
    <w:rsid w:val="00C457D5"/>
    <w:rsid w:val="00C45A26"/>
    <w:rsid w:val="00C45FF2"/>
    <w:rsid w:val="00C4616A"/>
    <w:rsid w:val="00C46919"/>
    <w:rsid w:val="00C473CF"/>
    <w:rsid w:val="00C47F5E"/>
    <w:rsid w:val="00C50C65"/>
    <w:rsid w:val="00C52611"/>
    <w:rsid w:val="00C528D8"/>
    <w:rsid w:val="00C5317E"/>
    <w:rsid w:val="00C533AA"/>
    <w:rsid w:val="00C541AE"/>
    <w:rsid w:val="00C543CD"/>
    <w:rsid w:val="00C5515E"/>
    <w:rsid w:val="00C55E61"/>
    <w:rsid w:val="00C55FC9"/>
    <w:rsid w:val="00C566A0"/>
    <w:rsid w:val="00C57CD0"/>
    <w:rsid w:val="00C60C16"/>
    <w:rsid w:val="00C60D90"/>
    <w:rsid w:val="00C616D6"/>
    <w:rsid w:val="00C61877"/>
    <w:rsid w:val="00C62EE7"/>
    <w:rsid w:val="00C6311F"/>
    <w:rsid w:val="00C633D2"/>
    <w:rsid w:val="00C642FA"/>
    <w:rsid w:val="00C65681"/>
    <w:rsid w:val="00C66A6C"/>
    <w:rsid w:val="00C67623"/>
    <w:rsid w:val="00C67D5C"/>
    <w:rsid w:val="00C708D9"/>
    <w:rsid w:val="00C71007"/>
    <w:rsid w:val="00C7172A"/>
    <w:rsid w:val="00C71D25"/>
    <w:rsid w:val="00C73234"/>
    <w:rsid w:val="00C7568A"/>
    <w:rsid w:val="00C75713"/>
    <w:rsid w:val="00C76C4E"/>
    <w:rsid w:val="00C76EB8"/>
    <w:rsid w:val="00C7799B"/>
    <w:rsid w:val="00C77FF4"/>
    <w:rsid w:val="00C80542"/>
    <w:rsid w:val="00C808D1"/>
    <w:rsid w:val="00C80F6E"/>
    <w:rsid w:val="00C82D29"/>
    <w:rsid w:val="00C84173"/>
    <w:rsid w:val="00C841C1"/>
    <w:rsid w:val="00C8482F"/>
    <w:rsid w:val="00C84D33"/>
    <w:rsid w:val="00C85F9F"/>
    <w:rsid w:val="00C86E04"/>
    <w:rsid w:val="00C873DD"/>
    <w:rsid w:val="00C90591"/>
    <w:rsid w:val="00C907E1"/>
    <w:rsid w:val="00C91AC0"/>
    <w:rsid w:val="00C91EF8"/>
    <w:rsid w:val="00C921B6"/>
    <w:rsid w:val="00C92775"/>
    <w:rsid w:val="00C928F9"/>
    <w:rsid w:val="00C94D8B"/>
    <w:rsid w:val="00C96B4F"/>
    <w:rsid w:val="00C9785A"/>
    <w:rsid w:val="00CA0D54"/>
    <w:rsid w:val="00CA0F6F"/>
    <w:rsid w:val="00CA19F9"/>
    <w:rsid w:val="00CA1CC6"/>
    <w:rsid w:val="00CA1CDD"/>
    <w:rsid w:val="00CA2234"/>
    <w:rsid w:val="00CA2906"/>
    <w:rsid w:val="00CA2A34"/>
    <w:rsid w:val="00CA317C"/>
    <w:rsid w:val="00CA33BF"/>
    <w:rsid w:val="00CA3C95"/>
    <w:rsid w:val="00CA4C8C"/>
    <w:rsid w:val="00CA5333"/>
    <w:rsid w:val="00CA5C4A"/>
    <w:rsid w:val="00CA5E4C"/>
    <w:rsid w:val="00CA6975"/>
    <w:rsid w:val="00CA6B19"/>
    <w:rsid w:val="00CA6DE3"/>
    <w:rsid w:val="00CA715C"/>
    <w:rsid w:val="00CB010B"/>
    <w:rsid w:val="00CB0D80"/>
    <w:rsid w:val="00CB1546"/>
    <w:rsid w:val="00CB182C"/>
    <w:rsid w:val="00CB25AE"/>
    <w:rsid w:val="00CB297D"/>
    <w:rsid w:val="00CB476A"/>
    <w:rsid w:val="00CB4A64"/>
    <w:rsid w:val="00CB5423"/>
    <w:rsid w:val="00CB5993"/>
    <w:rsid w:val="00CB5B3A"/>
    <w:rsid w:val="00CB6FC5"/>
    <w:rsid w:val="00CB7A18"/>
    <w:rsid w:val="00CC0089"/>
    <w:rsid w:val="00CC0754"/>
    <w:rsid w:val="00CC0B91"/>
    <w:rsid w:val="00CC23E7"/>
    <w:rsid w:val="00CC3026"/>
    <w:rsid w:val="00CC3029"/>
    <w:rsid w:val="00CC308B"/>
    <w:rsid w:val="00CC3B72"/>
    <w:rsid w:val="00CC4F55"/>
    <w:rsid w:val="00CC54BE"/>
    <w:rsid w:val="00CC6865"/>
    <w:rsid w:val="00CC70AE"/>
    <w:rsid w:val="00CC76BD"/>
    <w:rsid w:val="00CC78A8"/>
    <w:rsid w:val="00CC795B"/>
    <w:rsid w:val="00CC79C6"/>
    <w:rsid w:val="00CD058A"/>
    <w:rsid w:val="00CD0808"/>
    <w:rsid w:val="00CD0B54"/>
    <w:rsid w:val="00CD1981"/>
    <w:rsid w:val="00CD1C43"/>
    <w:rsid w:val="00CD1DEE"/>
    <w:rsid w:val="00CD20A2"/>
    <w:rsid w:val="00CD2183"/>
    <w:rsid w:val="00CD2363"/>
    <w:rsid w:val="00CD2BB1"/>
    <w:rsid w:val="00CD2C5E"/>
    <w:rsid w:val="00CD2D56"/>
    <w:rsid w:val="00CD3397"/>
    <w:rsid w:val="00CD401E"/>
    <w:rsid w:val="00CD4DEF"/>
    <w:rsid w:val="00CD5123"/>
    <w:rsid w:val="00CD5EB9"/>
    <w:rsid w:val="00CD648A"/>
    <w:rsid w:val="00CD6E27"/>
    <w:rsid w:val="00CD6EFA"/>
    <w:rsid w:val="00CE01B2"/>
    <w:rsid w:val="00CE0B7C"/>
    <w:rsid w:val="00CE12AF"/>
    <w:rsid w:val="00CE147E"/>
    <w:rsid w:val="00CE16FA"/>
    <w:rsid w:val="00CE1D42"/>
    <w:rsid w:val="00CE277C"/>
    <w:rsid w:val="00CE289D"/>
    <w:rsid w:val="00CE28A2"/>
    <w:rsid w:val="00CE43CE"/>
    <w:rsid w:val="00CE48C8"/>
    <w:rsid w:val="00CE52FD"/>
    <w:rsid w:val="00CE5CA6"/>
    <w:rsid w:val="00CE651E"/>
    <w:rsid w:val="00CE674C"/>
    <w:rsid w:val="00CE6C56"/>
    <w:rsid w:val="00CF07F6"/>
    <w:rsid w:val="00CF0C7D"/>
    <w:rsid w:val="00CF1B4D"/>
    <w:rsid w:val="00CF201D"/>
    <w:rsid w:val="00CF4DC3"/>
    <w:rsid w:val="00CF4EAE"/>
    <w:rsid w:val="00CF5997"/>
    <w:rsid w:val="00CF5B9F"/>
    <w:rsid w:val="00CF72F2"/>
    <w:rsid w:val="00CF7D37"/>
    <w:rsid w:val="00D000FB"/>
    <w:rsid w:val="00D0033D"/>
    <w:rsid w:val="00D00D72"/>
    <w:rsid w:val="00D0139E"/>
    <w:rsid w:val="00D02970"/>
    <w:rsid w:val="00D0360C"/>
    <w:rsid w:val="00D0387D"/>
    <w:rsid w:val="00D038C8"/>
    <w:rsid w:val="00D04955"/>
    <w:rsid w:val="00D0497E"/>
    <w:rsid w:val="00D0584D"/>
    <w:rsid w:val="00D06321"/>
    <w:rsid w:val="00D0652C"/>
    <w:rsid w:val="00D06AD8"/>
    <w:rsid w:val="00D06B9E"/>
    <w:rsid w:val="00D07B29"/>
    <w:rsid w:val="00D1055D"/>
    <w:rsid w:val="00D1106D"/>
    <w:rsid w:val="00D1115A"/>
    <w:rsid w:val="00D11449"/>
    <w:rsid w:val="00D11A0F"/>
    <w:rsid w:val="00D1220E"/>
    <w:rsid w:val="00D1251D"/>
    <w:rsid w:val="00D1346F"/>
    <w:rsid w:val="00D138F3"/>
    <w:rsid w:val="00D14602"/>
    <w:rsid w:val="00D150BD"/>
    <w:rsid w:val="00D15B8F"/>
    <w:rsid w:val="00D163D6"/>
    <w:rsid w:val="00D164EB"/>
    <w:rsid w:val="00D172BF"/>
    <w:rsid w:val="00D172F2"/>
    <w:rsid w:val="00D1731E"/>
    <w:rsid w:val="00D17479"/>
    <w:rsid w:val="00D2058A"/>
    <w:rsid w:val="00D20C39"/>
    <w:rsid w:val="00D20DC7"/>
    <w:rsid w:val="00D20F87"/>
    <w:rsid w:val="00D21516"/>
    <w:rsid w:val="00D22752"/>
    <w:rsid w:val="00D22EB1"/>
    <w:rsid w:val="00D2337C"/>
    <w:rsid w:val="00D23B6A"/>
    <w:rsid w:val="00D247E8"/>
    <w:rsid w:val="00D249B4"/>
    <w:rsid w:val="00D249CF"/>
    <w:rsid w:val="00D251D9"/>
    <w:rsid w:val="00D253BF"/>
    <w:rsid w:val="00D262E9"/>
    <w:rsid w:val="00D26332"/>
    <w:rsid w:val="00D2775E"/>
    <w:rsid w:val="00D27D68"/>
    <w:rsid w:val="00D30169"/>
    <w:rsid w:val="00D3065B"/>
    <w:rsid w:val="00D30D88"/>
    <w:rsid w:val="00D319CD"/>
    <w:rsid w:val="00D31DA5"/>
    <w:rsid w:val="00D3285B"/>
    <w:rsid w:val="00D33DC5"/>
    <w:rsid w:val="00D345CA"/>
    <w:rsid w:val="00D34AB9"/>
    <w:rsid w:val="00D34CA4"/>
    <w:rsid w:val="00D34E6F"/>
    <w:rsid w:val="00D35A49"/>
    <w:rsid w:val="00D35C18"/>
    <w:rsid w:val="00D35D81"/>
    <w:rsid w:val="00D363A1"/>
    <w:rsid w:val="00D36953"/>
    <w:rsid w:val="00D36ADF"/>
    <w:rsid w:val="00D40584"/>
    <w:rsid w:val="00D41667"/>
    <w:rsid w:val="00D41A77"/>
    <w:rsid w:val="00D41AA0"/>
    <w:rsid w:val="00D426DD"/>
    <w:rsid w:val="00D42743"/>
    <w:rsid w:val="00D42908"/>
    <w:rsid w:val="00D43A25"/>
    <w:rsid w:val="00D43D49"/>
    <w:rsid w:val="00D452F9"/>
    <w:rsid w:val="00D45656"/>
    <w:rsid w:val="00D46459"/>
    <w:rsid w:val="00D471C4"/>
    <w:rsid w:val="00D475D2"/>
    <w:rsid w:val="00D5031D"/>
    <w:rsid w:val="00D5105A"/>
    <w:rsid w:val="00D513B7"/>
    <w:rsid w:val="00D51BB7"/>
    <w:rsid w:val="00D5260F"/>
    <w:rsid w:val="00D53AF4"/>
    <w:rsid w:val="00D545B9"/>
    <w:rsid w:val="00D5471B"/>
    <w:rsid w:val="00D56F7C"/>
    <w:rsid w:val="00D5731F"/>
    <w:rsid w:val="00D60482"/>
    <w:rsid w:val="00D60C78"/>
    <w:rsid w:val="00D6166B"/>
    <w:rsid w:val="00D62741"/>
    <w:rsid w:val="00D63509"/>
    <w:rsid w:val="00D645DD"/>
    <w:rsid w:val="00D65155"/>
    <w:rsid w:val="00D657FD"/>
    <w:rsid w:val="00D65F8A"/>
    <w:rsid w:val="00D661B7"/>
    <w:rsid w:val="00D6621A"/>
    <w:rsid w:val="00D67264"/>
    <w:rsid w:val="00D707E3"/>
    <w:rsid w:val="00D711AA"/>
    <w:rsid w:val="00D725FA"/>
    <w:rsid w:val="00D73297"/>
    <w:rsid w:val="00D73F77"/>
    <w:rsid w:val="00D7422F"/>
    <w:rsid w:val="00D7548F"/>
    <w:rsid w:val="00D75491"/>
    <w:rsid w:val="00D75F76"/>
    <w:rsid w:val="00D76363"/>
    <w:rsid w:val="00D76687"/>
    <w:rsid w:val="00D77378"/>
    <w:rsid w:val="00D77BB5"/>
    <w:rsid w:val="00D77BED"/>
    <w:rsid w:val="00D77C40"/>
    <w:rsid w:val="00D8078B"/>
    <w:rsid w:val="00D808C9"/>
    <w:rsid w:val="00D80D72"/>
    <w:rsid w:val="00D814EB"/>
    <w:rsid w:val="00D8273A"/>
    <w:rsid w:val="00D82F97"/>
    <w:rsid w:val="00D8356B"/>
    <w:rsid w:val="00D8424A"/>
    <w:rsid w:val="00D845E9"/>
    <w:rsid w:val="00D853F1"/>
    <w:rsid w:val="00D85AAE"/>
    <w:rsid w:val="00D86429"/>
    <w:rsid w:val="00D86589"/>
    <w:rsid w:val="00D90255"/>
    <w:rsid w:val="00D90393"/>
    <w:rsid w:val="00D903CF"/>
    <w:rsid w:val="00D9127D"/>
    <w:rsid w:val="00D91293"/>
    <w:rsid w:val="00D93F21"/>
    <w:rsid w:val="00D95659"/>
    <w:rsid w:val="00D959E4"/>
    <w:rsid w:val="00D95BCC"/>
    <w:rsid w:val="00D970C7"/>
    <w:rsid w:val="00D97A86"/>
    <w:rsid w:val="00D97AA6"/>
    <w:rsid w:val="00DA00A7"/>
    <w:rsid w:val="00DA0144"/>
    <w:rsid w:val="00DA1902"/>
    <w:rsid w:val="00DA1B03"/>
    <w:rsid w:val="00DA1F39"/>
    <w:rsid w:val="00DA36F8"/>
    <w:rsid w:val="00DA37F1"/>
    <w:rsid w:val="00DA3A15"/>
    <w:rsid w:val="00DA3B98"/>
    <w:rsid w:val="00DA4642"/>
    <w:rsid w:val="00DA48E2"/>
    <w:rsid w:val="00DA4BA7"/>
    <w:rsid w:val="00DA51C8"/>
    <w:rsid w:val="00DA5B2B"/>
    <w:rsid w:val="00DA5B68"/>
    <w:rsid w:val="00DA5EE6"/>
    <w:rsid w:val="00DA6F94"/>
    <w:rsid w:val="00DA79F9"/>
    <w:rsid w:val="00DA7E66"/>
    <w:rsid w:val="00DA7EC2"/>
    <w:rsid w:val="00DB02D6"/>
    <w:rsid w:val="00DB0A97"/>
    <w:rsid w:val="00DB0C69"/>
    <w:rsid w:val="00DB204B"/>
    <w:rsid w:val="00DB2446"/>
    <w:rsid w:val="00DB28FC"/>
    <w:rsid w:val="00DB510D"/>
    <w:rsid w:val="00DB62B4"/>
    <w:rsid w:val="00DB73DE"/>
    <w:rsid w:val="00DC02B0"/>
    <w:rsid w:val="00DC03E6"/>
    <w:rsid w:val="00DC0AAF"/>
    <w:rsid w:val="00DC0DBC"/>
    <w:rsid w:val="00DC12E7"/>
    <w:rsid w:val="00DC1693"/>
    <w:rsid w:val="00DC1B5F"/>
    <w:rsid w:val="00DC33C4"/>
    <w:rsid w:val="00DC3B3A"/>
    <w:rsid w:val="00DC3E66"/>
    <w:rsid w:val="00DC47AF"/>
    <w:rsid w:val="00DC6A18"/>
    <w:rsid w:val="00DC7922"/>
    <w:rsid w:val="00DC7DBF"/>
    <w:rsid w:val="00DD0603"/>
    <w:rsid w:val="00DD0B1B"/>
    <w:rsid w:val="00DD1184"/>
    <w:rsid w:val="00DD146D"/>
    <w:rsid w:val="00DD2B9D"/>
    <w:rsid w:val="00DD42B3"/>
    <w:rsid w:val="00DD5AF2"/>
    <w:rsid w:val="00DD755B"/>
    <w:rsid w:val="00DE0848"/>
    <w:rsid w:val="00DE0DE7"/>
    <w:rsid w:val="00DE1429"/>
    <w:rsid w:val="00DE1AF9"/>
    <w:rsid w:val="00DE21E2"/>
    <w:rsid w:val="00DE2563"/>
    <w:rsid w:val="00DE2EC1"/>
    <w:rsid w:val="00DE3BAF"/>
    <w:rsid w:val="00DE4498"/>
    <w:rsid w:val="00DE46FD"/>
    <w:rsid w:val="00DE4ADB"/>
    <w:rsid w:val="00DE5FEE"/>
    <w:rsid w:val="00DE6B8A"/>
    <w:rsid w:val="00DE7DE8"/>
    <w:rsid w:val="00DE7F19"/>
    <w:rsid w:val="00DF024C"/>
    <w:rsid w:val="00DF0D1B"/>
    <w:rsid w:val="00DF11EE"/>
    <w:rsid w:val="00DF14F3"/>
    <w:rsid w:val="00DF1CA1"/>
    <w:rsid w:val="00DF2810"/>
    <w:rsid w:val="00DF2B13"/>
    <w:rsid w:val="00DF3719"/>
    <w:rsid w:val="00DF3E43"/>
    <w:rsid w:val="00DF4162"/>
    <w:rsid w:val="00DF4200"/>
    <w:rsid w:val="00DF5D29"/>
    <w:rsid w:val="00DF6C47"/>
    <w:rsid w:val="00DF6FFE"/>
    <w:rsid w:val="00DF7523"/>
    <w:rsid w:val="00DF7C61"/>
    <w:rsid w:val="00E00FEA"/>
    <w:rsid w:val="00E01B5D"/>
    <w:rsid w:val="00E01CEB"/>
    <w:rsid w:val="00E02151"/>
    <w:rsid w:val="00E0222B"/>
    <w:rsid w:val="00E048F8"/>
    <w:rsid w:val="00E04E51"/>
    <w:rsid w:val="00E05AD5"/>
    <w:rsid w:val="00E05E17"/>
    <w:rsid w:val="00E060CD"/>
    <w:rsid w:val="00E062CC"/>
    <w:rsid w:val="00E06F0F"/>
    <w:rsid w:val="00E07658"/>
    <w:rsid w:val="00E07D9F"/>
    <w:rsid w:val="00E10369"/>
    <w:rsid w:val="00E10B2D"/>
    <w:rsid w:val="00E10C25"/>
    <w:rsid w:val="00E111C6"/>
    <w:rsid w:val="00E12A9C"/>
    <w:rsid w:val="00E12EEA"/>
    <w:rsid w:val="00E1372D"/>
    <w:rsid w:val="00E13942"/>
    <w:rsid w:val="00E148AD"/>
    <w:rsid w:val="00E156B8"/>
    <w:rsid w:val="00E159C7"/>
    <w:rsid w:val="00E161CC"/>
    <w:rsid w:val="00E1676E"/>
    <w:rsid w:val="00E171A7"/>
    <w:rsid w:val="00E207E8"/>
    <w:rsid w:val="00E20B87"/>
    <w:rsid w:val="00E2195A"/>
    <w:rsid w:val="00E21FCB"/>
    <w:rsid w:val="00E234B6"/>
    <w:rsid w:val="00E23522"/>
    <w:rsid w:val="00E2521D"/>
    <w:rsid w:val="00E25C23"/>
    <w:rsid w:val="00E261A9"/>
    <w:rsid w:val="00E26D5F"/>
    <w:rsid w:val="00E27D75"/>
    <w:rsid w:val="00E30D9A"/>
    <w:rsid w:val="00E31AE8"/>
    <w:rsid w:val="00E323E7"/>
    <w:rsid w:val="00E32C2F"/>
    <w:rsid w:val="00E32D4E"/>
    <w:rsid w:val="00E332D2"/>
    <w:rsid w:val="00E3494E"/>
    <w:rsid w:val="00E34CCB"/>
    <w:rsid w:val="00E35459"/>
    <w:rsid w:val="00E35805"/>
    <w:rsid w:val="00E362E5"/>
    <w:rsid w:val="00E37215"/>
    <w:rsid w:val="00E37882"/>
    <w:rsid w:val="00E400E6"/>
    <w:rsid w:val="00E41305"/>
    <w:rsid w:val="00E417CB"/>
    <w:rsid w:val="00E42ABB"/>
    <w:rsid w:val="00E42AF1"/>
    <w:rsid w:val="00E4331E"/>
    <w:rsid w:val="00E4407F"/>
    <w:rsid w:val="00E4443E"/>
    <w:rsid w:val="00E44E9D"/>
    <w:rsid w:val="00E4514A"/>
    <w:rsid w:val="00E45C55"/>
    <w:rsid w:val="00E46281"/>
    <w:rsid w:val="00E46682"/>
    <w:rsid w:val="00E46738"/>
    <w:rsid w:val="00E47067"/>
    <w:rsid w:val="00E47D1E"/>
    <w:rsid w:val="00E47EA6"/>
    <w:rsid w:val="00E50656"/>
    <w:rsid w:val="00E5165E"/>
    <w:rsid w:val="00E532BF"/>
    <w:rsid w:val="00E53DB8"/>
    <w:rsid w:val="00E543BF"/>
    <w:rsid w:val="00E57D44"/>
    <w:rsid w:val="00E60AD6"/>
    <w:rsid w:val="00E6104C"/>
    <w:rsid w:val="00E61596"/>
    <w:rsid w:val="00E6181B"/>
    <w:rsid w:val="00E63016"/>
    <w:rsid w:val="00E631F5"/>
    <w:rsid w:val="00E64306"/>
    <w:rsid w:val="00E643A4"/>
    <w:rsid w:val="00E64429"/>
    <w:rsid w:val="00E65260"/>
    <w:rsid w:val="00E65677"/>
    <w:rsid w:val="00E66388"/>
    <w:rsid w:val="00E676DB"/>
    <w:rsid w:val="00E678E7"/>
    <w:rsid w:val="00E701ED"/>
    <w:rsid w:val="00E70505"/>
    <w:rsid w:val="00E71651"/>
    <w:rsid w:val="00E720B4"/>
    <w:rsid w:val="00E72D08"/>
    <w:rsid w:val="00E73508"/>
    <w:rsid w:val="00E7356B"/>
    <w:rsid w:val="00E74B62"/>
    <w:rsid w:val="00E75067"/>
    <w:rsid w:val="00E750A9"/>
    <w:rsid w:val="00E7691B"/>
    <w:rsid w:val="00E771C8"/>
    <w:rsid w:val="00E77580"/>
    <w:rsid w:val="00E7786F"/>
    <w:rsid w:val="00E81506"/>
    <w:rsid w:val="00E82097"/>
    <w:rsid w:val="00E829D3"/>
    <w:rsid w:val="00E82B20"/>
    <w:rsid w:val="00E82EC9"/>
    <w:rsid w:val="00E831DB"/>
    <w:rsid w:val="00E8336B"/>
    <w:rsid w:val="00E84CA6"/>
    <w:rsid w:val="00E84D49"/>
    <w:rsid w:val="00E851BF"/>
    <w:rsid w:val="00E8701E"/>
    <w:rsid w:val="00E870B9"/>
    <w:rsid w:val="00E87BE9"/>
    <w:rsid w:val="00E90387"/>
    <w:rsid w:val="00E907DF"/>
    <w:rsid w:val="00E92A85"/>
    <w:rsid w:val="00E937B2"/>
    <w:rsid w:val="00E9394D"/>
    <w:rsid w:val="00E944D1"/>
    <w:rsid w:val="00E94B32"/>
    <w:rsid w:val="00E94C72"/>
    <w:rsid w:val="00E9546B"/>
    <w:rsid w:val="00E95701"/>
    <w:rsid w:val="00E959D5"/>
    <w:rsid w:val="00E95F7D"/>
    <w:rsid w:val="00EA0A4E"/>
    <w:rsid w:val="00EA1368"/>
    <w:rsid w:val="00EA272F"/>
    <w:rsid w:val="00EA2AC7"/>
    <w:rsid w:val="00EA3342"/>
    <w:rsid w:val="00EA382D"/>
    <w:rsid w:val="00EA440D"/>
    <w:rsid w:val="00EA483F"/>
    <w:rsid w:val="00EA4DEA"/>
    <w:rsid w:val="00EA5547"/>
    <w:rsid w:val="00EA5614"/>
    <w:rsid w:val="00EA5B7B"/>
    <w:rsid w:val="00EA64DD"/>
    <w:rsid w:val="00EA65F0"/>
    <w:rsid w:val="00EA76AA"/>
    <w:rsid w:val="00EB06A0"/>
    <w:rsid w:val="00EB10B6"/>
    <w:rsid w:val="00EB1279"/>
    <w:rsid w:val="00EB27CA"/>
    <w:rsid w:val="00EB2FB9"/>
    <w:rsid w:val="00EB4460"/>
    <w:rsid w:val="00EB44FA"/>
    <w:rsid w:val="00EB469C"/>
    <w:rsid w:val="00EB4E81"/>
    <w:rsid w:val="00EB5518"/>
    <w:rsid w:val="00EB69EF"/>
    <w:rsid w:val="00EC1D6E"/>
    <w:rsid w:val="00EC2A97"/>
    <w:rsid w:val="00EC2E75"/>
    <w:rsid w:val="00EC3336"/>
    <w:rsid w:val="00EC34A9"/>
    <w:rsid w:val="00EC4650"/>
    <w:rsid w:val="00EC4AD8"/>
    <w:rsid w:val="00EC5669"/>
    <w:rsid w:val="00EC57F8"/>
    <w:rsid w:val="00EC6878"/>
    <w:rsid w:val="00EC69D2"/>
    <w:rsid w:val="00EC756E"/>
    <w:rsid w:val="00ED0068"/>
    <w:rsid w:val="00ED0A78"/>
    <w:rsid w:val="00ED14EA"/>
    <w:rsid w:val="00ED192A"/>
    <w:rsid w:val="00ED2491"/>
    <w:rsid w:val="00ED286E"/>
    <w:rsid w:val="00ED2AE8"/>
    <w:rsid w:val="00ED2CC2"/>
    <w:rsid w:val="00ED338F"/>
    <w:rsid w:val="00ED42D8"/>
    <w:rsid w:val="00ED6A15"/>
    <w:rsid w:val="00EE06D0"/>
    <w:rsid w:val="00EE0CB5"/>
    <w:rsid w:val="00EE0F28"/>
    <w:rsid w:val="00EE13C1"/>
    <w:rsid w:val="00EE16AF"/>
    <w:rsid w:val="00EE2BEE"/>
    <w:rsid w:val="00EE3C01"/>
    <w:rsid w:val="00EE3D03"/>
    <w:rsid w:val="00EE3E4C"/>
    <w:rsid w:val="00EE47A1"/>
    <w:rsid w:val="00EE49C7"/>
    <w:rsid w:val="00EE5778"/>
    <w:rsid w:val="00EE648F"/>
    <w:rsid w:val="00EE6D36"/>
    <w:rsid w:val="00EE6EF9"/>
    <w:rsid w:val="00EE7149"/>
    <w:rsid w:val="00EE753E"/>
    <w:rsid w:val="00EE7825"/>
    <w:rsid w:val="00EF021D"/>
    <w:rsid w:val="00EF3045"/>
    <w:rsid w:val="00EF30DD"/>
    <w:rsid w:val="00EF3318"/>
    <w:rsid w:val="00EF3503"/>
    <w:rsid w:val="00EF3A38"/>
    <w:rsid w:val="00EF4491"/>
    <w:rsid w:val="00EF4985"/>
    <w:rsid w:val="00EF523F"/>
    <w:rsid w:val="00EF67D1"/>
    <w:rsid w:val="00EF6985"/>
    <w:rsid w:val="00EF7AED"/>
    <w:rsid w:val="00F00A8D"/>
    <w:rsid w:val="00F00DD6"/>
    <w:rsid w:val="00F0156D"/>
    <w:rsid w:val="00F01868"/>
    <w:rsid w:val="00F02387"/>
    <w:rsid w:val="00F02823"/>
    <w:rsid w:val="00F02924"/>
    <w:rsid w:val="00F02B1E"/>
    <w:rsid w:val="00F02BFB"/>
    <w:rsid w:val="00F04004"/>
    <w:rsid w:val="00F04196"/>
    <w:rsid w:val="00F05B70"/>
    <w:rsid w:val="00F06356"/>
    <w:rsid w:val="00F06AAC"/>
    <w:rsid w:val="00F06EF7"/>
    <w:rsid w:val="00F10415"/>
    <w:rsid w:val="00F10AE9"/>
    <w:rsid w:val="00F10CE5"/>
    <w:rsid w:val="00F114B1"/>
    <w:rsid w:val="00F11E72"/>
    <w:rsid w:val="00F12A65"/>
    <w:rsid w:val="00F1394E"/>
    <w:rsid w:val="00F13993"/>
    <w:rsid w:val="00F14045"/>
    <w:rsid w:val="00F14066"/>
    <w:rsid w:val="00F1467F"/>
    <w:rsid w:val="00F146A3"/>
    <w:rsid w:val="00F1557A"/>
    <w:rsid w:val="00F165C4"/>
    <w:rsid w:val="00F17057"/>
    <w:rsid w:val="00F219D6"/>
    <w:rsid w:val="00F22505"/>
    <w:rsid w:val="00F2340F"/>
    <w:rsid w:val="00F234F3"/>
    <w:rsid w:val="00F23C06"/>
    <w:rsid w:val="00F25CAB"/>
    <w:rsid w:val="00F26155"/>
    <w:rsid w:val="00F26824"/>
    <w:rsid w:val="00F2750A"/>
    <w:rsid w:val="00F30587"/>
    <w:rsid w:val="00F306B5"/>
    <w:rsid w:val="00F315E5"/>
    <w:rsid w:val="00F32701"/>
    <w:rsid w:val="00F32719"/>
    <w:rsid w:val="00F32736"/>
    <w:rsid w:val="00F3399B"/>
    <w:rsid w:val="00F343CF"/>
    <w:rsid w:val="00F346DE"/>
    <w:rsid w:val="00F34F06"/>
    <w:rsid w:val="00F36292"/>
    <w:rsid w:val="00F37337"/>
    <w:rsid w:val="00F41010"/>
    <w:rsid w:val="00F41402"/>
    <w:rsid w:val="00F414C1"/>
    <w:rsid w:val="00F428A4"/>
    <w:rsid w:val="00F43124"/>
    <w:rsid w:val="00F44055"/>
    <w:rsid w:val="00F4446C"/>
    <w:rsid w:val="00F44C0A"/>
    <w:rsid w:val="00F451F1"/>
    <w:rsid w:val="00F455BB"/>
    <w:rsid w:val="00F455F8"/>
    <w:rsid w:val="00F47D0C"/>
    <w:rsid w:val="00F50A1E"/>
    <w:rsid w:val="00F52022"/>
    <w:rsid w:val="00F52DD3"/>
    <w:rsid w:val="00F52EDC"/>
    <w:rsid w:val="00F54E4F"/>
    <w:rsid w:val="00F56703"/>
    <w:rsid w:val="00F56930"/>
    <w:rsid w:val="00F57FC2"/>
    <w:rsid w:val="00F604E2"/>
    <w:rsid w:val="00F60FA9"/>
    <w:rsid w:val="00F61758"/>
    <w:rsid w:val="00F6177E"/>
    <w:rsid w:val="00F617F2"/>
    <w:rsid w:val="00F623D2"/>
    <w:rsid w:val="00F63E95"/>
    <w:rsid w:val="00F6460C"/>
    <w:rsid w:val="00F64BC6"/>
    <w:rsid w:val="00F65423"/>
    <w:rsid w:val="00F7091F"/>
    <w:rsid w:val="00F71088"/>
    <w:rsid w:val="00F72182"/>
    <w:rsid w:val="00F72DBE"/>
    <w:rsid w:val="00F742BE"/>
    <w:rsid w:val="00F7564F"/>
    <w:rsid w:val="00F75AD4"/>
    <w:rsid w:val="00F75EB2"/>
    <w:rsid w:val="00F770DF"/>
    <w:rsid w:val="00F7752E"/>
    <w:rsid w:val="00F81CE0"/>
    <w:rsid w:val="00F8216A"/>
    <w:rsid w:val="00F83008"/>
    <w:rsid w:val="00F832EB"/>
    <w:rsid w:val="00F83B5B"/>
    <w:rsid w:val="00F8455E"/>
    <w:rsid w:val="00F84695"/>
    <w:rsid w:val="00F84A1E"/>
    <w:rsid w:val="00F8603D"/>
    <w:rsid w:val="00F86A2B"/>
    <w:rsid w:val="00F870A4"/>
    <w:rsid w:val="00F87C8A"/>
    <w:rsid w:val="00F91FB9"/>
    <w:rsid w:val="00F93544"/>
    <w:rsid w:val="00F93D58"/>
    <w:rsid w:val="00F9401D"/>
    <w:rsid w:val="00F947EF"/>
    <w:rsid w:val="00F94E52"/>
    <w:rsid w:val="00F96370"/>
    <w:rsid w:val="00F96E70"/>
    <w:rsid w:val="00FA010E"/>
    <w:rsid w:val="00FA045A"/>
    <w:rsid w:val="00FA1D33"/>
    <w:rsid w:val="00FA1E59"/>
    <w:rsid w:val="00FA2F73"/>
    <w:rsid w:val="00FA3278"/>
    <w:rsid w:val="00FA3566"/>
    <w:rsid w:val="00FA3691"/>
    <w:rsid w:val="00FA4BEE"/>
    <w:rsid w:val="00FA5421"/>
    <w:rsid w:val="00FA5CEA"/>
    <w:rsid w:val="00FA5D0B"/>
    <w:rsid w:val="00FA6D2F"/>
    <w:rsid w:val="00FA71D3"/>
    <w:rsid w:val="00FA73CD"/>
    <w:rsid w:val="00FA7B8D"/>
    <w:rsid w:val="00FA7D14"/>
    <w:rsid w:val="00FB1FB6"/>
    <w:rsid w:val="00FB2C1E"/>
    <w:rsid w:val="00FB37EF"/>
    <w:rsid w:val="00FB3B6E"/>
    <w:rsid w:val="00FB3E13"/>
    <w:rsid w:val="00FB515A"/>
    <w:rsid w:val="00FB5226"/>
    <w:rsid w:val="00FB587B"/>
    <w:rsid w:val="00FB59EC"/>
    <w:rsid w:val="00FB5D65"/>
    <w:rsid w:val="00FB6501"/>
    <w:rsid w:val="00FB7485"/>
    <w:rsid w:val="00FC1BED"/>
    <w:rsid w:val="00FC1D47"/>
    <w:rsid w:val="00FC21AB"/>
    <w:rsid w:val="00FC2CFA"/>
    <w:rsid w:val="00FC31DA"/>
    <w:rsid w:val="00FC3F4F"/>
    <w:rsid w:val="00FC4340"/>
    <w:rsid w:val="00FC4C30"/>
    <w:rsid w:val="00FC4DDB"/>
    <w:rsid w:val="00FC5871"/>
    <w:rsid w:val="00FC743C"/>
    <w:rsid w:val="00FC7609"/>
    <w:rsid w:val="00FC7630"/>
    <w:rsid w:val="00FC79A9"/>
    <w:rsid w:val="00FC7B44"/>
    <w:rsid w:val="00FD2174"/>
    <w:rsid w:val="00FD3351"/>
    <w:rsid w:val="00FD374B"/>
    <w:rsid w:val="00FD4AFE"/>
    <w:rsid w:val="00FD4B7D"/>
    <w:rsid w:val="00FD4D0B"/>
    <w:rsid w:val="00FD601F"/>
    <w:rsid w:val="00FD6812"/>
    <w:rsid w:val="00FD70CB"/>
    <w:rsid w:val="00FD7124"/>
    <w:rsid w:val="00FD7AAF"/>
    <w:rsid w:val="00FE0007"/>
    <w:rsid w:val="00FE197D"/>
    <w:rsid w:val="00FE258F"/>
    <w:rsid w:val="00FE270C"/>
    <w:rsid w:val="00FE2FB5"/>
    <w:rsid w:val="00FE375C"/>
    <w:rsid w:val="00FE3C2C"/>
    <w:rsid w:val="00FE3E41"/>
    <w:rsid w:val="00FE3F0C"/>
    <w:rsid w:val="00FE42FC"/>
    <w:rsid w:val="00FE4C40"/>
    <w:rsid w:val="00FE4D7C"/>
    <w:rsid w:val="00FE57C8"/>
    <w:rsid w:val="00FE5C72"/>
    <w:rsid w:val="00FE5F6C"/>
    <w:rsid w:val="00FE6D72"/>
    <w:rsid w:val="00FE6E28"/>
    <w:rsid w:val="00FE7B6A"/>
    <w:rsid w:val="00FE7EDB"/>
    <w:rsid w:val="00FF0638"/>
    <w:rsid w:val="00FF0E0B"/>
    <w:rsid w:val="00FF184F"/>
    <w:rsid w:val="00FF20CA"/>
    <w:rsid w:val="00FF4A2C"/>
    <w:rsid w:val="00FF5011"/>
    <w:rsid w:val="05B5B82A"/>
    <w:rsid w:val="08D4952D"/>
    <w:rsid w:val="09860FBF"/>
    <w:rsid w:val="099D41D7"/>
    <w:rsid w:val="0A417C0B"/>
    <w:rsid w:val="0A641236"/>
    <w:rsid w:val="0A872BA5"/>
    <w:rsid w:val="0D917A17"/>
    <w:rsid w:val="0DAD2BA7"/>
    <w:rsid w:val="0E13826B"/>
    <w:rsid w:val="0EBA7179"/>
    <w:rsid w:val="0F3E7457"/>
    <w:rsid w:val="1131AC8B"/>
    <w:rsid w:val="1588FE1B"/>
    <w:rsid w:val="16268208"/>
    <w:rsid w:val="16B41E96"/>
    <w:rsid w:val="16EAE797"/>
    <w:rsid w:val="1898D512"/>
    <w:rsid w:val="1BD7D97A"/>
    <w:rsid w:val="1E9CE6D8"/>
    <w:rsid w:val="213928CD"/>
    <w:rsid w:val="22E3AB48"/>
    <w:rsid w:val="23E1CAB5"/>
    <w:rsid w:val="25A8FF52"/>
    <w:rsid w:val="26864BA0"/>
    <w:rsid w:val="26AA8157"/>
    <w:rsid w:val="29503FB2"/>
    <w:rsid w:val="2CF2A97B"/>
    <w:rsid w:val="3159A8D2"/>
    <w:rsid w:val="3193772C"/>
    <w:rsid w:val="323BA3A5"/>
    <w:rsid w:val="3281E4B0"/>
    <w:rsid w:val="32EFD2BC"/>
    <w:rsid w:val="3358AADC"/>
    <w:rsid w:val="382F521E"/>
    <w:rsid w:val="3864C2B7"/>
    <w:rsid w:val="38BB66FC"/>
    <w:rsid w:val="3BC73D9A"/>
    <w:rsid w:val="3C4CBED3"/>
    <w:rsid w:val="3CC57DFA"/>
    <w:rsid w:val="3D7F8F62"/>
    <w:rsid w:val="3DE54FFD"/>
    <w:rsid w:val="3DFF878E"/>
    <w:rsid w:val="426425D5"/>
    <w:rsid w:val="43B5646A"/>
    <w:rsid w:val="451F1D4F"/>
    <w:rsid w:val="4574296C"/>
    <w:rsid w:val="45A86324"/>
    <w:rsid w:val="45F0DEC9"/>
    <w:rsid w:val="4647E427"/>
    <w:rsid w:val="46B2FBC7"/>
    <w:rsid w:val="473FF3D0"/>
    <w:rsid w:val="49DAAF6C"/>
    <w:rsid w:val="4AEA4483"/>
    <w:rsid w:val="4B065095"/>
    <w:rsid w:val="4C0498E6"/>
    <w:rsid w:val="4CBD4A82"/>
    <w:rsid w:val="4DD145A9"/>
    <w:rsid w:val="4E3B0F02"/>
    <w:rsid w:val="50121EB9"/>
    <w:rsid w:val="539C6714"/>
    <w:rsid w:val="541950DB"/>
    <w:rsid w:val="55AB4009"/>
    <w:rsid w:val="588CC579"/>
    <w:rsid w:val="58B11DAB"/>
    <w:rsid w:val="59F09B8E"/>
    <w:rsid w:val="5A1BD673"/>
    <w:rsid w:val="5B7560E4"/>
    <w:rsid w:val="5BAB036B"/>
    <w:rsid w:val="5BFC2870"/>
    <w:rsid w:val="5D0C4A73"/>
    <w:rsid w:val="5D43227F"/>
    <w:rsid w:val="5DEC160D"/>
    <w:rsid w:val="65A9FDD6"/>
    <w:rsid w:val="683FE4DC"/>
    <w:rsid w:val="6B71A101"/>
    <w:rsid w:val="6D672FB9"/>
    <w:rsid w:val="6DE288A2"/>
    <w:rsid w:val="6E44A51C"/>
    <w:rsid w:val="6F6C59A1"/>
    <w:rsid w:val="7286EC83"/>
    <w:rsid w:val="735D378D"/>
    <w:rsid w:val="7736CBAB"/>
    <w:rsid w:val="79DF112D"/>
    <w:rsid w:val="7A3033FB"/>
    <w:rsid w:val="7D58EC79"/>
    <w:rsid w:val="7FDC3E97"/>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EFA785"/>
  <w15:docId w15:val="{533960CE-078E-4769-90EC-8ED4DFDF9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lsdException w:name="List 2" w:locked="1" w:semiHidden="1" w:unhideWhenUsed="1"/>
    <w:lsdException w:name="List 3" w:locked="1" w:semiHidden="1" w:unhideWhenUsed="1"/>
    <w:lsdException w:name="List 4" w:locked="1"/>
    <w:lsdException w:name="List 5" w:lock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lsdException w:name="Date" w:locked="1"/>
    <w:lsdException w:name="Body Text First Indent" w:lock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semiHidden="1" w:unhideWhenUsed="1"/>
    <w:lsdException w:name="HTML Bottom of Form" w:semiHidden="1" w:unhideWhenUsed="1"/>
    <w:lsdException w:name="Normal (Web)"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lsdException w:name="annotation subject" w:locked="1" w:semiHidden="1" w:unhideWhenUsed="1"/>
    <w:lsdException w:name="No List"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iPriority="99" w:unhideWhenUsed="1"/>
    <w:lsdException w:name="Table Grid" w:locked="1" w:uiPriority="59"/>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55DBB"/>
    <w:pPr>
      <w:tabs>
        <w:tab w:val="left" w:pos="851"/>
      </w:tabs>
    </w:pPr>
    <w:rPr>
      <w:rFonts w:ascii="Calibri" w:hAnsi="Calibri"/>
      <w:sz w:val="22"/>
      <w:lang w:val="en-NZ"/>
    </w:rPr>
  </w:style>
  <w:style w:type="paragraph" w:styleId="Heading1">
    <w:name w:val="heading 1"/>
    <w:basedOn w:val="Normal"/>
    <w:next w:val="Normal"/>
    <w:link w:val="Heading1Char"/>
    <w:qFormat/>
    <w:rsid w:val="00DF6FFE"/>
    <w:pPr>
      <w:keepNext/>
      <w:numPr>
        <w:numId w:val="1"/>
      </w:numPr>
      <w:spacing w:before="240" w:after="120"/>
      <w:outlineLvl w:val="0"/>
    </w:pPr>
    <w:rPr>
      <w:rFonts w:eastAsiaTheme="majorEastAsia" w:cstheme="majorBidi"/>
      <w:color w:val="7F7F7F"/>
      <w:kern w:val="28"/>
      <w:sz w:val="32"/>
    </w:rPr>
  </w:style>
  <w:style w:type="paragraph" w:styleId="Heading2">
    <w:name w:val="heading 2"/>
    <w:aliases w:val="Chapter Title,Heading 2a,H2"/>
    <w:basedOn w:val="Normal"/>
    <w:next w:val="Normal"/>
    <w:link w:val="Heading2Char"/>
    <w:qFormat/>
    <w:rsid w:val="00DF6FFE"/>
    <w:pPr>
      <w:keepNext/>
      <w:numPr>
        <w:ilvl w:val="1"/>
        <w:numId w:val="1"/>
      </w:numPr>
      <w:spacing w:before="240" w:after="240"/>
      <w:outlineLvl w:val="1"/>
    </w:pPr>
    <w:rPr>
      <w:rFonts w:eastAsiaTheme="majorEastAsia" w:cstheme="majorBidi"/>
      <w:color w:val="01A1C5"/>
      <w:sz w:val="28"/>
      <w:szCs w:val="24"/>
    </w:rPr>
  </w:style>
  <w:style w:type="paragraph" w:styleId="Heading3">
    <w:name w:val="heading 3"/>
    <w:basedOn w:val="Normal"/>
    <w:next w:val="Normal"/>
    <w:link w:val="Heading3Char"/>
    <w:qFormat/>
    <w:rsid w:val="00755DBB"/>
    <w:pPr>
      <w:keepNext/>
      <w:numPr>
        <w:ilvl w:val="2"/>
        <w:numId w:val="1"/>
      </w:numPr>
      <w:spacing w:before="240" w:after="240"/>
      <w:outlineLvl w:val="2"/>
    </w:pPr>
    <w:rPr>
      <w:rFonts w:eastAsiaTheme="majorEastAsia" w:cstheme="majorBidi"/>
      <w:color w:val="A6A6A6"/>
      <w:sz w:val="28"/>
    </w:rPr>
  </w:style>
  <w:style w:type="paragraph" w:styleId="Heading4">
    <w:name w:val="heading 4"/>
    <w:basedOn w:val="Normal"/>
    <w:next w:val="Normal"/>
    <w:link w:val="Heading4Char"/>
    <w:qFormat/>
    <w:locked/>
    <w:rsid w:val="00755DBB"/>
    <w:pPr>
      <w:keepNext/>
      <w:numPr>
        <w:ilvl w:val="3"/>
        <w:numId w:val="1"/>
      </w:numPr>
      <w:tabs>
        <w:tab w:val="left" w:pos="737"/>
      </w:tabs>
      <w:spacing w:before="240" w:after="240"/>
      <w:outlineLvl w:val="3"/>
    </w:pPr>
    <w:rPr>
      <w:rFonts w:eastAsiaTheme="majorEastAsia" w:cstheme="majorBidi"/>
      <w:b/>
      <w:sz w:val="24"/>
    </w:rPr>
  </w:style>
  <w:style w:type="paragraph" w:styleId="Heading5">
    <w:name w:val="heading 5"/>
    <w:basedOn w:val="Normal"/>
    <w:next w:val="Normal"/>
    <w:unhideWhenUsed/>
    <w:qFormat/>
    <w:locked/>
    <w:rsid w:val="00755DBB"/>
    <w:pPr>
      <w:numPr>
        <w:ilvl w:val="4"/>
        <w:numId w:val="1"/>
      </w:numPr>
      <w:spacing w:before="240" w:after="240"/>
      <w:outlineLvl w:val="4"/>
    </w:pPr>
    <w:rPr>
      <w:b/>
    </w:rPr>
  </w:style>
  <w:style w:type="paragraph" w:styleId="Heading6">
    <w:name w:val="heading 6"/>
    <w:basedOn w:val="Normal"/>
    <w:next w:val="Normal"/>
    <w:unhideWhenUsed/>
    <w:qFormat/>
    <w:locked/>
    <w:rsid w:val="00755DBB"/>
    <w:pPr>
      <w:numPr>
        <w:ilvl w:val="5"/>
        <w:numId w:val="1"/>
      </w:numPr>
      <w:spacing w:before="240" w:after="240"/>
      <w:outlineLvl w:val="5"/>
    </w:pPr>
    <w:rPr>
      <w:b/>
      <w:u w:val="single"/>
    </w:rPr>
  </w:style>
  <w:style w:type="paragraph" w:styleId="Heading7">
    <w:name w:val="heading 7"/>
    <w:basedOn w:val="Normal"/>
    <w:next w:val="Normal"/>
    <w:unhideWhenUsed/>
    <w:qFormat/>
    <w:locked/>
    <w:rsid w:val="00755DBB"/>
    <w:pPr>
      <w:numPr>
        <w:ilvl w:val="6"/>
        <w:numId w:val="1"/>
      </w:numPr>
      <w:spacing w:before="240" w:after="240"/>
      <w:outlineLvl w:val="6"/>
    </w:pPr>
    <w:rPr>
      <w:i/>
    </w:rPr>
  </w:style>
  <w:style w:type="paragraph" w:styleId="Heading8">
    <w:name w:val="heading 8"/>
    <w:basedOn w:val="Normal"/>
    <w:next w:val="Normal"/>
    <w:unhideWhenUsed/>
    <w:qFormat/>
    <w:locked/>
    <w:rsid w:val="00755DBB"/>
    <w:pPr>
      <w:numPr>
        <w:ilvl w:val="7"/>
        <w:numId w:val="1"/>
      </w:numPr>
      <w:spacing w:before="240" w:after="240"/>
      <w:outlineLvl w:val="7"/>
    </w:pPr>
    <w:rPr>
      <w:i/>
      <w:u w:val="single"/>
    </w:rPr>
  </w:style>
  <w:style w:type="paragraph" w:styleId="Heading9">
    <w:name w:val="heading 9"/>
    <w:basedOn w:val="Normal"/>
    <w:next w:val="Normal"/>
    <w:unhideWhenUsed/>
    <w:qFormat/>
    <w:locked/>
    <w:rsid w:val="00755DBB"/>
    <w:pPr>
      <w:numPr>
        <w:ilvl w:val="8"/>
        <w:numId w:val="1"/>
      </w:numPr>
      <w:spacing w:before="240" w:after="240"/>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ate1">
    <w:name w:val="Date1"/>
    <w:basedOn w:val="Normal"/>
    <w:locked/>
    <w:rsid w:val="00755DBB"/>
    <w:pPr>
      <w:spacing w:after="600"/>
    </w:pPr>
  </w:style>
  <w:style w:type="paragraph" w:customStyle="1" w:styleId="FrontPage">
    <w:name w:val="Front Page"/>
    <w:basedOn w:val="Normal"/>
    <w:rsid w:val="00755DBB"/>
    <w:pPr>
      <w:spacing w:before="120" w:after="120"/>
      <w:jc w:val="center"/>
    </w:pPr>
  </w:style>
  <w:style w:type="paragraph" w:styleId="Header">
    <w:name w:val="header"/>
    <w:basedOn w:val="Normal"/>
    <w:locked/>
    <w:rsid w:val="00755DBB"/>
    <w:pPr>
      <w:tabs>
        <w:tab w:val="center" w:pos="4153"/>
        <w:tab w:val="right" w:pos="8306"/>
      </w:tabs>
    </w:pPr>
    <w:rPr>
      <w:sz w:val="20"/>
    </w:rPr>
  </w:style>
  <w:style w:type="paragraph" w:styleId="Footer">
    <w:name w:val="footer"/>
    <w:basedOn w:val="Normal"/>
    <w:link w:val="FooterChar"/>
    <w:locked/>
    <w:rsid w:val="00755DBB"/>
    <w:pPr>
      <w:tabs>
        <w:tab w:val="center" w:pos="4153"/>
        <w:tab w:val="right" w:pos="8306"/>
      </w:tabs>
    </w:pPr>
    <w:rPr>
      <w:sz w:val="20"/>
    </w:rPr>
  </w:style>
  <w:style w:type="character" w:styleId="PageNumber">
    <w:name w:val="page number"/>
    <w:basedOn w:val="DefaultParagraphFont"/>
    <w:locked/>
    <w:rsid w:val="00755DBB"/>
    <w:rPr>
      <w:rFonts w:ascii="Calibri" w:hAnsi="Calibri"/>
    </w:rPr>
  </w:style>
  <w:style w:type="paragraph" w:customStyle="1" w:styleId="Sign-offpage">
    <w:name w:val="Sign-off page"/>
    <w:basedOn w:val="Normal"/>
    <w:rsid w:val="00755DBB"/>
    <w:pPr>
      <w:spacing w:before="120" w:after="120"/>
      <w:jc w:val="right"/>
    </w:pPr>
  </w:style>
  <w:style w:type="character" w:customStyle="1" w:styleId="FooterChar">
    <w:name w:val="Footer Char"/>
    <w:basedOn w:val="DefaultParagraphFont"/>
    <w:link w:val="Footer"/>
    <w:rsid w:val="00755DBB"/>
    <w:rPr>
      <w:rFonts w:ascii="Calibri" w:hAnsi="Calibri"/>
      <w:lang w:val="en-NZ"/>
    </w:rPr>
  </w:style>
  <w:style w:type="paragraph" w:styleId="List">
    <w:name w:val="List"/>
    <w:basedOn w:val="Normal"/>
    <w:locked/>
    <w:rsid w:val="00755DBB"/>
    <w:pPr>
      <w:tabs>
        <w:tab w:val="left" w:pos="360"/>
      </w:tabs>
      <w:overflowPunct w:val="0"/>
      <w:autoSpaceDE w:val="0"/>
      <w:autoSpaceDN w:val="0"/>
      <w:adjustRightInd w:val="0"/>
      <w:textAlignment w:val="baseline"/>
    </w:pPr>
  </w:style>
  <w:style w:type="paragraph" w:customStyle="1" w:styleId="BasicParagraph">
    <w:name w:val="[Basic Paragraph]"/>
    <w:basedOn w:val="Normal"/>
    <w:rsid w:val="00755DBB"/>
    <w:pPr>
      <w:widowControl w:val="0"/>
      <w:autoSpaceDE w:val="0"/>
      <w:autoSpaceDN w:val="0"/>
      <w:adjustRightInd w:val="0"/>
      <w:spacing w:line="288" w:lineRule="auto"/>
      <w:textAlignment w:val="center"/>
    </w:pPr>
    <w:rPr>
      <w:rFonts w:ascii="Times-Roman" w:eastAsia="Calibri" w:hAnsi="Times-Roman" w:cs="Times-Roman"/>
      <w:color w:val="000000"/>
      <w:sz w:val="24"/>
      <w:szCs w:val="24"/>
      <w:lang w:val="en-US"/>
    </w:rPr>
  </w:style>
  <w:style w:type="paragraph" w:styleId="ListParagraph">
    <w:name w:val="List Paragraph"/>
    <w:basedOn w:val="Normal"/>
    <w:uiPriority w:val="34"/>
    <w:qFormat/>
    <w:rsid w:val="00755DBB"/>
    <w:pPr>
      <w:numPr>
        <w:numId w:val="5"/>
      </w:numPr>
      <w:tabs>
        <w:tab w:val="clear" w:pos="851"/>
      </w:tabs>
      <w:contextualSpacing/>
    </w:pPr>
  </w:style>
  <w:style w:type="paragraph" w:styleId="BalloonText">
    <w:name w:val="Balloon Text"/>
    <w:basedOn w:val="Normal"/>
    <w:link w:val="BalloonTextChar"/>
    <w:uiPriority w:val="99"/>
    <w:unhideWhenUsed/>
    <w:locked/>
    <w:rsid w:val="00755DBB"/>
    <w:rPr>
      <w:rFonts w:ascii="Tahoma" w:hAnsi="Tahoma" w:cs="Tahoma"/>
      <w:sz w:val="16"/>
      <w:szCs w:val="16"/>
    </w:rPr>
  </w:style>
  <w:style w:type="character" w:customStyle="1" w:styleId="BalloonTextChar">
    <w:name w:val="Balloon Text Char"/>
    <w:basedOn w:val="DefaultParagraphFont"/>
    <w:link w:val="BalloonText"/>
    <w:uiPriority w:val="99"/>
    <w:rsid w:val="00755DBB"/>
    <w:rPr>
      <w:rFonts w:ascii="Tahoma" w:hAnsi="Tahoma" w:cs="Tahoma"/>
      <w:sz w:val="16"/>
      <w:szCs w:val="16"/>
      <w:lang w:val="en-NZ"/>
    </w:rPr>
  </w:style>
  <w:style w:type="paragraph" w:customStyle="1" w:styleId="ClientQuestion">
    <w:name w:val="Client Question"/>
    <w:basedOn w:val="Normal"/>
    <w:autoRedefine/>
    <w:rsid w:val="00755DBB"/>
    <w:rPr>
      <w:i/>
      <w:szCs w:val="22"/>
    </w:rPr>
  </w:style>
  <w:style w:type="character" w:styleId="CommentReference">
    <w:name w:val="annotation reference"/>
    <w:basedOn w:val="DefaultParagraphFont"/>
    <w:locked/>
    <w:rsid w:val="00755DBB"/>
    <w:rPr>
      <w:rFonts w:ascii="Calibri" w:hAnsi="Calibri"/>
      <w:sz w:val="16"/>
    </w:rPr>
  </w:style>
  <w:style w:type="paragraph" w:styleId="CommentText">
    <w:name w:val="annotation text"/>
    <w:basedOn w:val="Normal"/>
    <w:link w:val="CommentTextChar"/>
    <w:locked/>
    <w:rsid w:val="00755DBB"/>
    <w:rPr>
      <w:sz w:val="20"/>
    </w:rPr>
  </w:style>
  <w:style w:type="character" w:customStyle="1" w:styleId="CommentTextChar">
    <w:name w:val="Comment Text Char"/>
    <w:basedOn w:val="DefaultParagraphFont"/>
    <w:link w:val="CommentText"/>
    <w:rsid w:val="00755DBB"/>
    <w:rPr>
      <w:rFonts w:ascii="Calibri" w:hAnsi="Calibri"/>
      <w:lang w:val="en-NZ"/>
    </w:rPr>
  </w:style>
  <w:style w:type="paragraph" w:styleId="FootnoteText">
    <w:name w:val="footnote text"/>
    <w:basedOn w:val="Normal"/>
    <w:link w:val="FootnoteTextChar"/>
    <w:locked/>
    <w:rsid w:val="00755DBB"/>
    <w:rPr>
      <w:sz w:val="20"/>
    </w:rPr>
  </w:style>
  <w:style w:type="character" w:customStyle="1" w:styleId="FootnoteTextChar">
    <w:name w:val="Footnote Text Char"/>
    <w:basedOn w:val="DefaultParagraphFont"/>
    <w:link w:val="FootnoteText"/>
    <w:rsid w:val="00755DBB"/>
    <w:rPr>
      <w:rFonts w:ascii="Calibri" w:hAnsi="Calibri"/>
      <w:lang w:val="en-NZ"/>
    </w:rPr>
  </w:style>
  <w:style w:type="paragraph" w:styleId="ListBullet">
    <w:name w:val="List Bullet"/>
    <w:basedOn w:val="Normal"/>
    <w:locked/>
    <w:rsid w:val="00755DBB"/>
    <w:pPr>
      <w:numPr>
        <w:numId w:val="2"/>
      </w:numPr>
      <w:spacing w:before="60" w:after="60"/>
    </w:pPr>
  </w:style>
  <w:style w:type="paragraph" w:styleId="ListNumber">
    <w:name w:val="List Number"/>
    <w:basedOn w:val="Normal"/>
    <w:locked/>
    <w:rsid w:val="00755DBB"/>
    <w:pPr>
      <w:numPr>
        <w:numId w:val="4"/>
      </w:numPr>
      <w:spacing w:before="120"/>
    </w:pPr>
  </w:style>
  <w:style w:type="paragraph" w:customStyle="1" w:styleId="Question">
    <w:name w:val="Question"/>
    <w:basedOn w:val="Normal"/>
    <w:rsid w:val="00755DBB"/>
    <w:rPr>
      <w:i/>
      <w:sz w:val="20"/>
      <w:lang w:val="en-AU" w:eastAsia="en-NZ"/>
    </w:rPr>
  </w:style>
  <w:style w:type="table" w:styleId="TableGrid">
    <w:name w:val="Table Grid"/>
    <w:basedOn w:val="TableNormal"/>
    <w:uiPriority w:val="59"/>
    <w:locked/>
    <w:rsid w:val="00755DBB"/>
    <w:rPr>
      <w:rFonts w:ascii="CG Times (W1)" w:hAnsi="CG Times (W1)"/>
    </w:rPr>
    <w:tblPr/>
  </w:style>
  <w:style w:type="paragraph" w:styleId="TOC1">
    <w:name w:val="toc 1"/>
    <w:basedOn w:val="Normal"/>
    <w:next w:val="Normal"/>
    <w:uiPriority w:val="39"/>
    <w:qFormat/>
    <w:locked/>
    <w:rsid w:val="00755DBB"/>
    <w:pPr>
      <w:tabs>
        <w:tab w:val="right" w:leader="dot" w:pos="8313"/>
      </w:tabs>
      <w:spacing w:before="240" w:after="120"/>
    </w:pPr>
    <w:rPr>
      <w:noProof/>
      <w:color w:val="A6A6A6"/>
      <w:sz w:val="28"/>
    </w:rPr>
  </w:style>
  <w:style w:type="paragraph" w:styleId="TOC2">
    <w:name w:val="toc 2"/>
    <w:basedOn w:val="Normal"/>
    <w:next w:val="Normal"/>
    <w:uiPriority w:val="39"/>
    <w:qFormat/>
    <w:locked/>
    <w:rsid w:val="00755DBB"/>
    <w:pPr>
      <w:tabs>
        <w:tab w:val="right" w:leader="dot" w:pos="8313"/>
      </w:tabs>
      <w:spacing w:after="60"/>
    </w:pPr>
    <w:rPr>
      <w:noProof/>
      <w:color w:val="01A1C5"/>
      <w:sz w:val="24"/>
    </w:rPr>
  </w:style>
  <w:style w:type="paragraph" w:styleId="TOC3">
    <w:name w:val="toc 3"/>
    <w:basedOn w:val="Normal"/>
    <w:next w:val="Normal"/>
    <w:uiPriority w:val="39"/>
    <w:qFormat/>
    <w:locked/>
    <w:rsid w:val="00755DBB"/>
    <w:pPr>
      <w:tabs>
        <w:tab w:val="right" w:leader="dot" w:pos="8313"/>
      </w:tabs>
      <w:spacing w:after="60"/>
    </w:pPr>
    <w:rPr>
      <w:noProof/>
      <w:color w:val="A6A6A6"/>
    </w:rPr>
  </w:style>
  <w:style w:type="paragraph" w:styleId="TOC4">
    <w:name w:val="toc 4"/>
    <w:basedOn w:val="Normal"/>
    <w:next w:val="Normal"/>
    <w:uiPriority w:val="39"/>
    <w:locked/>
    <w:rsid w:val="00755DBB"/>
    <w:pPr>
      <w:tabs>
        <w:tab w:val="right" w:leader="dot" w:pos="8313"/>
      </w:tabs>
    </w:pPr>
    <w:rPr>
      <w:sz w:val="20"/>
    </w:rPr>
  </w:style>
  <w:style w:type="paragraph" w:styleId="TOC5">
    <w:name w:val="toc 5"/>
    <w:basedOn w:val="Normal"/>
    <w:next w:val="Normal"/>
    <w:locked/>
    <w:rsid w:val="00755DBB"/>
    <w:pPr>
      <w:tabs>
        <w:tab w:val="right" w:leader="dot" w:pos="8313"/>
      </w:tabs>
      <w:ind w:left="737"/>
    </w:pPr>
    <w:rPr>
      <w:sz w:val="20"/>
    </w:rPr>
  </w:style>
  <w:style w:type="paragraph" w:styleId="TOC6">
    <w:name w:val="toc 6"/>
    <w:basedOn w:val="Normal"/>
    <w:next w:val="Normal"/>
    <w:locked/>
    <w:rsid w:val="00755DBB"/>
    <w:pPr>
      <w:tabs>
        <w:tab w:val="right" w:leader="dot" w:pos="8313"/>
      </w:tabs>
      <w:ind w:left="964"/>
    </w:pPr>
    <w:rPr>
      <w:sz w:val="20"/>
    </w:rPr>
  </w:style>
  <w:style w:type="paragraph" w:styleId="TOC7">
    <w:name w:val="toc 7"/>
    <w:basedOn w:val="Normal"/>
    <w:next w:val="Normal"/>
    <w:locked/>
    <w:rsid w:val="00755DBB"/>
    <w:pPr>
      <w:tabs>
        <w:tab w:val="right" w:leader="dot" w:pos="8313"/>
      </w:tabs>
      <w:ind w:left="1134"/>
    </w:pPr>
    <w:rPr>
      <w:sz w:val="20"/>
    </w:rPr>
  </w:style>
  <w:style w:type="paragraph" w:styleId="TOC8">
    <w:name w:val="toc 8"/>
    <w:basedOn w:val="Normal"/>
    <w:next w:val="Normal"/>
    <w:locked/>
    <w:rsid w:val="00755DBB"/>
    <w:pPr>
      <w:tabs>
        <w:tab w:val="right" w:leader="dot" w:pos="8313"/>
      </w:tabs>
      <w:ind w:left="1531"/>
    </w:pPr>
    <w:rPr>
      <w:sz w:val="20"/>
    </w:rPr>
  </w:style>
  <w:style w:type="paragraph" w:styleId="TOC9">
    <w:name w:val="toc 9"/>
    <w:basedOn w:val="Normal"/>
    <w:next w:val="Normal"/>
    <w:locked/>
    <w:rsid w:val="00755DBB"/>
    <w:pPr>
      <w:tabs>
        <w:tab w:val="right" w:leader="dot" w:pos="8313"/>
      </w:tabs>
      <w:ind w:left="1701"/>
    </w:pPr>
    <w:rPr>
      <w:sz w:val="20"/>
    </w:rPr>
  </w:style>
  <w:style w:type="paragraph" w:styleId="ListBullet2">
    <w:name w:val="List Bullet 2"/>
    <w:basedOn w:val="Normal"/>
    <w:locked/>
    <w:rsid w:val="00755DBB"/>
    <w:pPr>
      <w:numPr>
        <w:numId w:val="3"/>
      </w:numPr>
      <w:contextualSpacing/>
    </w:pPr>
  </w:style>
  <w:style w:type="paragraph" w:customStyle="1" w:styleId="TableTitle">
    <w:name w:val="Table Title"/>
    <w:basedOn w:val="Heading2"/>
    <w:qFormat/>
    <w:rsid w:val="00755DBB"/>
    <w:pPr>
      <w:numPr>
        <w:ilvl w:val="0"/>
        <w:numId w:val="0"/>
      </w:numPr>
      <w:outlineLvl w:val="9"/>
    </w:pPr>
    <w:rPr>
      <w:color w:val="FFFFFF"/>
      <w:sz w:val="24"/>
    </w:rPr>
  </w:style>
  <w:style w:type="table" w:styleId="LightShading-Accent1">
    <w:name w:val="Light Shading Accent 1"/>
    <w:basedOn w:val="TableNormal"/>
    <w:uiPriority w:val="60"/>
    <w:rsid w:val="00755DBB"/>
    <w:rPr>
      <w:color w:val="007893" w:themeColor="accent1" w:themeShade="BF"/>
    </w:rPr>
    <w:tblPr>
      <w:tblStyleRowBandSize w:val="1"/>
      <w:tblStyleColBandSize w:val="1"/>
      <w:tblBorders>
        <w:top w:val="single" w:sz="8" w:space="0" w:color="01A1C5" w:themeColor="accent1"/>
        <w:bottom w:val="single" w:sz="8" w:space="0" w:color="01A1C5" w:themeColor="accent1"/>
      </w:tblBorders>
    </w:tblPr>
    <w:tblStylePr w:type="firstRow">
      <w:pPr>
        <w:spacing w:before="0" w:after="0" w:line="240" w:lineRule="auto"/>
      </w:pPr>
      <w:rPr>
        <w:b/>
        <w:bCs/>
      </w:rPr>
      <w:tblPr/>
      <w:tcPr>
        <w:tcBorders>
          <w:top w:val="single" w:sz="8" w:space="0" w:color="01A1C5" w:themeColor="accent1"/>
          <w:left w:val="nil"/>
          <w:bottom w:val="single" w:sz="8" w:space="0" w:color="01A1C5" w:themeColor="accent1"/>
          <w:right w:val="nil"/>
          <w:insideH w:val="nil"/>
          <w:insideV w:val="nil"/>
        </w:tcBorders>
      </w:tcPr>
    </w:tblStylePr>
    <w:tblStylePr w:type="lastRow">
      <w:pPr>
        <w:spacing w:before="0" w:after="0" w:line="240" w:lineRule="auto"/>
      </w:pPr>
      <w:rPr>
        <w:b/>
        <w:bCs/>
      </w:rPr>
      <w:tblPr/>
      <w:tcPr>
        <w:tcBorders>
          <w:top w:val="single" w:sz="8" w:space="0" w:color="01A1C5" w:themeColor="accent1"/>
          <w:left w:val="nil"/>
          <w:bottom w:val="single" w:sz="8" w:space="0" w:color="01A1C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F0FE" w:themeFill="accent1" w:themeFillTint="3F"/>
      </w:tcPr>
    </w:tblStylePr>
    <w:tblStylePr w:type="band1Horz">
      <w:tblPr/>
      <w:tcPr>
        <w:tcBorders>
          <w:left w:val="nil"/>
          <w:right w:val="nil"/>
          <w:insideH w:val="nil"/>
          <w:insideV w:val="nil"/>
        </w:tcBorders>
        <w:shd w:val="clear" w:color="auto" w:fill="B2F0FE" w:themeFill="accent1" w:themeFillTint="3F"/>
      </w:tcPr>
    </w:tblStylePr>
  </w:style>
  <w:style w:type="table" w:customStyle="1" w:styleId="EquinoxBoldTable">
    <w:name w:val="Equinox Bold Table"/>
    <w:basedOn w:val="TableNormal"/>
    <w:uiPriority w:val="99"/>
    <w:rsid w:val="00755DBB"/>
    <w:rPr>
      <w:rFonts w:ascii="Calibri" w:eastAsia="Calibri" w:hAnsi="Calibri"/>
      <w:sz w:val="24"/>
      <w:szCs w:val="22"/>
    </w:rPr>
    <w:tblPr>
      <w:tblStyleRowBandSize w:val="1"/>
    </w:tblPr>
    <w:tblStylePr w:type="firstRow">
      <w:pPr>
        <w:wordWrap/>
        <w:spacing w:beforeLines="0" w:beforeAutospacing="0" w:afterLines="0" w:afterAutospacing="0"/>
        <w:jc w:val="left"/>
      </w:pPr>
      <w:rPr>
        <w:rFonts w:ascii="Calibri" w:hAnsi="Calibri"/>
        <w:b/>
        <w:color w:val="FFFFFF"/>
        <w:sz w:val="24"/>
      </w:rPr>
      <w:tblPr/>
      <w:tcPr>
        <w:tcBorders>
          <w:top w:val="nil"/>
          <w:left w:val="nil"/>
          <w:bottom w:val="nil"/>
          <w:right w:val="nil"/>
          <w:insideH w:val="nil"/>
          <w:insideV w:val="nil"/>
          <w:tl2br w:val="nil"/>
          <w:tr2bl w:val="nil"/>
        </w:tcBorders>
        <w:shd w:val="clear" w:color="auto" w:fill="1F497D"/>
      </w:tcPr>
    </w:tblStylePr>
    <w:tblStylePr w:type="firstCol">
      <w:rPr>
        <w:rFonts w:ascii="Calibri" w:hAnsi="Calibri"/>
        <w:b/>
        <w:sz w:val="24"/>
      </w:rPr>
    </w:tblStylePr>
    <w:tblStylePr w:type="lastCol">
      <w:rPr>
        <w:rFonts w:ascii="Calibri" w:hAnsi="Calibri"/>
        <w:sz w:val="22"/>
      </w:rPr>
    </w:tblStylePr>
    <w:tblStylePr w:type="band1Horz">
      <w:rPr>
        <w:sz w:val="22"/>
      </w:rPr>
      <w:tblPr/>
      <w:tcPr>
        <w:tcBorders>
          <w:top w:val="nil"/>
          <w:left w:val="nil"/>
          <w:bottom w:val="single" w:sz="4" w:space="0" w:color="1F497D"/>
          <w:right w:val="nil"/>
          <w:insideH w:val="nil"/>
          <w:insideV w:val="nil"/>
          <w:tl2br w:val="nil"/>
          <w:tr2bl w:val="nil"/>
        </w:tcBorders>
      </w:tcPr>
    </w:tblStylePr>
    <w:tblStylePr w:type="band2Horz">
      <w:tblPr/>
      <w:tcPr>
        <w:tcBorders>
          <w:top w:val="nil"/>
          <w:left w:val="nil"/>
          <w:bottom w:val="single" w:sz="4" w:space="0" w:color="1F497D"/>
          <w:right w:val="nil"/>
          <w:insideH w:val="nil"/>
          <w:insideV w:val="nil"/>
          <w:tl2br w:val="nil"/>
          <w:tr2bl w:val="nil"/>
        </w:tcBorders>
      </w:tcPr>
    </w:tblStylePr>
  </w:style>
  <w:style w:type="table" w:customStyle="1" w:styleId="EquinoxLightTable">
    <w:name w:val="Equinox Light Table"/>
    <w:basedOn w:val="TableNormal"/>
    <w:uiPriority w:val="60"/>
    <w:rsid w:val="00755DBB"/>
    <w:rPr>
      <w:rFonts w:ascii="CG Times (W1)" w:hAnsi="CG Times (W1)"/>
      <w:color w:val="365F91"/>
    </w:rPr>
    <w:tblPr>
      <w:tblStyleRowBandSize w:val="1"/>
      <w:tblStyleColBandSize w:val="1"/>
    </w:tblPr>
    <w:tcPr>
      <w:tcBorders>
        <w:left w:val="nil"/>
        <w:right w:val="nil"/>
      </w:tcBorders>
      <w:shd w:val="clear" w:color="auto" w:fill="D3DFEE"/>
    </w:tcPr>
    <w:tblStylePr w:type="firstRow">
      <w:pPr>
        <w:spacing w:before="0" w:after="0" w:line="240" w:lineRule="auto"/>
      </w:pPr>
      <w:rPr>
        <w:b/>
        <w:bCs/>
      </w:rPr>
      <w:tblPr/>
      <w:tcPr>
        <w:tcBorders>
          <w:insideH w:val="single" w:sz="4" w:space="0" w:color="4F81BD"/>
          <w:insideV w:val="single" w:sz="4" w:space="0" w:color="4F81BD"/>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style>
  <w:style w:type="character" w:customStyle="1" w:styleId="Heading1Char">
    <w:name w:val="Heading 1 Char"/>
    <w:link w:val="Heading1"/>
    <w:rsid w:val="00DF6FFE"/>
    <w:rPr>
      <w:rFonts w:ascii="Calibri" w:eastAsiaTheme="majorEastAsia" w:hAnsi="Calibri" w:cstheme="majorBidi"/>
      <w:color w:val="7F7F7F"/>
      <w:kern w:val="28"/>
      <w:sz w:val="32"/>
      <w:lang w:val="en-NZ"/>
    </w:rPr>
  </w:style>
  <w:style w:type="character" w:customStyle="1" w:styleId="Heading2Char">
    <w:name w:val="Heading 2 Char"/>
    <w:aliases w:val="Chapter Title Char,Heading 2a Char,H2 Char"/>
    <w:link w:val="Heading2"/>
    <w:rsid w:val="00DF6FFE"/>
    <w:rPr>
      <w:rFonts w:ascii="Calibri" w:eastAsiaTheme="majorEastAsia" w:hAnsi="Calibri" w:cstheme="majorBidi"/>
      <w:color w:val="01A1C5"/>
      <w:sz w:val="28"/>
      <w:szCs w:val="24"/>
      <w:lang w:val="en-NZ"/>
    </w:rPr>
  </w:style>
  <w:style w:type="character" w:customStyle="1" w:styleId="Heading3Char">
    <w:name w:val="Heading 3 Char"/>
    <w:link w:val="Heading3"/>
    <w:rsid w:val="00755DBB"/>
    <w:rPr>
      <w:rFonts w:ascii="Calibri" w:eastAsiaTheme="majorEastAsia" w:hAnsi="Calibri" w:cstheme="majorBidi"/>
      <w:color w:val="A6A6A6"/>
      <w:sz w:val="28"/>
      <w:lang w:val="en-NZ"/>
    </w:rPr>
  </w:style>
  <w:style w:type="character" w:customStyle="1" w:styleId="Heading4Char">
    <w:name w:val="Heading 4 Char"/>
    <w:link w:val="Heading4"/>
    <w:rsid w:val="00755DBB"/>
    <w:rPr>
      <w:rFonts w:ascii="Calibri" w:eastAsiaTheme="majorEastAsia" w:hAnsi="Calibri" w:cstheme="majorBidi"/>
      <w:b/>
      <w:sz w:val="24"/>
      <w:lang w:val="en-NZ"/>
    </w:rPr>
  </w:style>
  <w:style w:type="character" w:styleId="Emphasis">
    <w:name w:val="Emphasis"/>
    <w:qFormat/>
    <w:locked/>
    <w:rsid w:val="00755DBB"/>
    <w:rPr>
      <w:rFonts w:ascii="Calibri" w:hAnsi="Calibri"/>
      <w:i/>
      <w:iCs/>
    </w:rPr>
  </w:style>
  <w:style w:type="paragraph" w:styleId="Title">
    <w:name w:val="Title"/>
    <w:basedOn w:val="Normal"/>
    <w:next w:val="Normal"/>
    <w:link w:val="TitleChar"/>
    <w:qFormat/>
    <w:locked/>
    <w:rsid w:val="00755DBB"/>
    <w:pPr>
      <w:pBdr>
        <w:bottom w:val="single" w:sz="8" w:space="4" w:color="01A1C5" w:themeColor="accent1"/>
      </w:pBdr>
      <w:spacing w:after="300"/>
      <w:contextualSpacing/>
    </w:pPr>
    <w:rPr>
      <w:rFonts w:eastAsiaTheme="majorEastAsia" w:cstheme="majorBidi"/>
      <w:color w:val="01A1C5"/>
      <w:spacing w:val="5"/>
      <w:kern w:val="28"/>
      <w:sz w:val="48"/>
      <w:szCs w:val="52"/>
    </w:rPr>
  </w:style>
  <w:style w:type="character" w:customStyle="1" w:styleId="TitleChar">
    <w:name w:val="Title Char"/>
    <w:basedOn w:val="DefaultParagraphFont"/>
    <w:link w:val="Title"/>
    <w:rsid w:val="00755DBB"/>
    <w:rPr>
      <w:rFonts w:ascii="Calibri" w:eastAsiaTheme="majorEastAsia" w:hAnsi="Calibri" w:cstheme="majorBidi"/>
      <w:color w:val="01A1C5"/>
      <w:spacing w:val="5"/>
      <w:kern w:val="28"/>
      <w:sz w:val="48"/>
      <w:szCs w:val="52"/>
      <w:lang w:val="en-NZ"/>
    </w:rPr>
  </w:style>
  <w:style w:type="paragraph" w:styleId="Subtitle">
    <w:name w:val="Subtitle"/>
    <w:basedOn w:val="Normal"/>
    <w:next w:val="Normal"/>
    <w:link w:val="SubtitleChar"/>
    <w:qFormat/>
    <w:locked/>
    <w:rsid w:val="00755DBB"/>
    <w:pPr>
      <w:numPr>
        <w:ilvl w:val="1"/>
      </w:numPr>
    </w:pPr>
    <w:rPr>
      <w:rFonts w:eastAsiaTheme="majorEastAsia" w:cstheme="majorBidi"/>
      <w:i/>
      <w:iCs/>
      <w:color w:val="01A1C5"/>
      <w:spacing w:val="15"/>
      <w:sz w:val="24"/>
      <w:szCs w:val="24"/>
    </w:rPr>
  </w:style>
  <w:style w:type="character" w:customStyle="1" w:styleId="SubtitleChar">
    <w:name w:val="Subtitle Char"/>
    <w:basedOn w:val="DefaultParagraphFont"/>
    <w:link w:val="Subtitle"/>
    <w:rsid w:val="00755DBB"/>
    <w:rPr>
      <w:rFonts w:ascii="Calibri" w:eastAsiaTheme="majorEastAsia" w:hAnsi="Calibri" w:cstheme="majorBidi"/>
      <w:i/>
      <w:iCs/>
      <w:color w:val="01A1C5"/>
      <w:spacing w:val="15"/>
      <w:sz w:val="24"/>
      <w:szCs w:val="24"/>
      <w:lang w:val="en-NZ"/>
    </w:rPr>
  </w:style>
  <w:style w:type="character" w:styleId="Strong">
    <w:name w:val="Strong"/>
    <w:qFormat/>
    <w:locked/>
    <w:rsid w:val="00755DBB"/>
    <w:rPr>
      <w:b/>
      <w:bCs/>
    </w:rPr>
  </w:style>
  <w:style w:type="paragraph" w:styleId="NoSpacing">
    <w:name w:val="No Spacing"/>
    <w:basedOn w:val="Normal"/>
    <w:uiPriority w:val="1"/>
    <w:qFormat/>
    <w:rsid w:val="00755DBB"/>
  </w:style>
  <w:style w:type="paragraph" w:styleId="Quote">
    <w:name w:val="Quote"/>
    <w:basedOn w:val="Normal"/>
    <w:next w:val="Normal"/>
    <w:link w:val="QuoteChar"/>
    <w:uiPriority w:val="29"/>
    <w:qFormat/>
    <w:rsid w:val="00755DBB"/>
    <w:rPr>
      <w:i/>
      <w:iCs/>
      <w:color w:val="000000" w:themeColor="text1"/>
    </w:rPr>
  </w:style>
  <w:style w:type="character" w:customStyle="1" w:styleId="QuoteChar">
    <w:name w:val="Quote Char"/>
    <w:basedOn w:val="DefaultParagraphFont"/>
    <w:link w:val="Quote"/>
    <w:uiPriority w:val="29"/>
    <w:rsid w:val="00755DBB"/>
    <w:rPr>
      <w:rFonts w:ascii="Calibri" w:hAnsi="Calibri"/>
      <w:i/>
      <w:iCs/>
      <w:color w:val="000000" w:themeColor="text1"/>
      <w:sz w:val="22"/>
      <w:lang w:val="en-NZ"/>
    </w:rPr>
  </w:style>
  <w:style w:type="paragraph" w:styleId="IntenseQuote">
    <w:name w:val="Intense Quote"/>
    <w:basedOn w:val="Normal"/>
    <w:next w:val="Normal"/>
    <w:link w:val="IntenseQuoteChar"/>
    <w:uiPriority w:val="30"/>
    <w:qFormat/>
    <w:rsid w:val="00755DBB"/>
    <w:pPr>
      <w:pBdr>
        <w:bottom w:val="single" w:sz="4" w:space="4" w:color="01A1C5" w:themeColor="accent1"/>
      </w:pBdr>
      <w:spacing w:before="200" w:after="280"/>
      <w:ind w:left="936" w:right="936"/>
    </w:pPr>
    <w:rPr>
      <w:b/>
      <w:bCs/>
      <w:i/>
      <w:iCs/>
      <w:color w:val="01A1C5"/>
    </w:rPr>
  </w:style>
  <w:style w:type="character" w:customStyle="1" w:styleId="IntenseQuoteChar">
    <w:name w:val="Intense Quote Char"/>
    <w:basedOn w:val="DefaultParagraphFont"/>
    <w:link w:val="IntenseQuote"/>
    <w:uiPriority w:val="30"/>
    <w:rsid w:val="00755DBB"/>
    <w:rPr>
      <w:rFonts w:ascii="Calibri" w:hAnsi="Calibri"/>
      <w:b/>
      <w:bCs/>
      <w:i/>
      <w:iCs/>
      <w:color w:val="01A1C5"/>
      <w:sz w:val="22"/>
      <w:lang w:val="en-NZ"/>
    </w:rPr>
  </w:style>
  <w:style w:type="character" w:styleId="SubtleEmphasis">
    <w:name w:val="Subtle Emphasis"/>
    <w:uiPriority w:val="19"/>
    <w:qFormat/>
    <w:rsid w:val="00755DBB"/>
    <w:rPr>
      <w:i/>
      <w:iCs/>
      <w:color w:val="808080" w:themeColor="text1" w:themeTint="7F"/>
    </w:rPr>
  </w:style>
  <w:style w:type="character" w:styleId="IntenseEmphasis">
    <w:name w:val="Intense Emphasis"/>
    <w:uiPriority w:val="21"/>
    <w:qFormat/>
    <w:rsid w:val="00755DBB"/>
    <w:rPr>
      <w:rFonts w:ascii="Calibri" w:hAnsi="Calibri"/>
      <w:b/>
      <w:bCs/>
      <w:i/>
      <w:iCs/>
      <w:color w:val="01A1C5"/>
    </w:rPr>
  </w:style>
  <w:style w:type="character" w:styleId="SubtleReference">
    <w:name w:val="Subtle Reference"/>
    <w:uiPriority w:val="31"/>
    <w:qFormat/>
    <w:rsid w:val="00755DBB"/>
    <w:rPr>
      <w:rFonts w:ascii="Calibri" w:hAnsi="Calibri"/>
      <w:smallCaps/>
      <w:color w:val="F57220"/>
      <w:u w:val="single"/>
    </w:rPr>
  </w:style>
  <w:style w:type="character" w:styleId="IntenseReference">
    <w:name w:val="Intense Reference"/>
    <w:uiPriority w:val="32"/>
    <w:qFormat/>
    <w:rsid w:val="00755DBB"/>
    <w:rPr>
      <w:rFonts w:ascii="Calibri" w:hAnsi="Calibri"/>
      <w:b/>
      <w:bCs/>
      <w:smallCaps/>
      <w:color w:val="F57220"/>
      <w:spacing w:val="5"/>
      <w:u w:val="single"/>
    </w:rPr>
  </w:style>
  <w:style w:type="character" w:styleId="BookTitle">
    <w:name w:val="Book Title"/>
    <w:uiPriority w:val="33"/>
    <w:qFormat/>
    <w:rsid w:val="00755DBB"/>
    <w:rPr>
      <w:rFonts w:ascii="Calibri" w:hAnsi="Calibri"/>
      <w:b/>
      <w:bCs/>
      <w:smallCaps/>
      <w:spacing w:val="5"/>
    </w:rPr>
  </w:style>
  <w:style w:type="paragraph" w:styleId="TOCHeading">
    <w:name w:val="TOC Heading"/>
    <w:basedOn w:val="Heading1"/>
    <w:next w:val="Normal"/>
    <w:uiPriority w:val="39"/>
    <w:semiHidden/>
    <w:unhideWhenUsed/>
    <w:qFormat/>
    <w:rsid w:val="00755DBB"/>
    <w:pPr>
      <w:keepLines/>
      <w:numPr>
        <w:numId w:val="0"/>
      </w:numPr>
      <w:spacing w:before="480" w:after="0"/>
      <w:outlineLvl w:val="9"/>
    </w:pPr>
    <w:rPr>
      <w:rFonts w:asciiTheme="majorHAnsi" w:hAnsiTheme="majorHAnsi"/>
      <w:b/>
      <w:bCs/>
      <w:color w:val="007893" w:themeColor="accent1" w:themeShade="BF"/>
      <w:kern w:val="0"/>
      <w:sz w:val="28"/>
      <w:szCs w:val="28"/>
    </w:rPr>
  </w:style>
  <w:style w:type="paragraph" w:customStyle="1" w:styleId="Default">
    <w:name w:val="Default"/>
    <w:rsid w:val="00323C63"/>
    <w:pPr>
      <w:autoSpaceDE w:val="0"/>
      <w:autoSpaceDN w:val="0"/>
      <w:adjustRightInd w:val="0"/>
    </w:pPr>
    <w:rPr>
      <w:rFonts w:ascii="Calibri" w:hAnsi="Calibri" w:cs="Calibri"/>
      <w:color w:val="000000"/>
      <w:sz w:val="24"/>
      <w:szCs w:val="24"/>
      <w:lang w:val="en-NZ"/>
    </w:rPr>
  </w:style>
  <w:style w:type="character" w:styleId="Hyperlink">
    <w:name w:val="Hyperlink"/>
    <w:basedOn w:val="DefaultParagraphFont"/>
    <w:locked/>
    <w:rsid w:val="00C33F1C"/>
    <w:rPr>
      <w:color w:val="F57220" w:themeColor="hyperlink"/>
      <w:u w:val="single"/>
    </w:rPr>
  </w:style>
  <w:style w:type="paragraph" w:styleId="BodyText">
    <w:name w:val="Body Text"/>
    <w:basedOn w:val="Normal"/>
    <w:link w:val="BodyTextChar"/>
    <w:locked/>
    <w:rsid w:val="009C36C0"/>
    <w:pPr>
      <w:tabs>
        <w:tab w:val="clear" w:pos="851"/>
      </w:tabs>
      <w:spacing w:after="180" w:line="280" w:lineRule="atLeast"/>
    </w:pPr>
    <w:rPr>
      <w:rFonts w:ascii="Arial" w:hAnsi="Arial" w:cs="Arial"/>
      <w:sz w:val="20"/>
    </w:rPr>
  </w:style>
  <w:style w:type="character" w:customStyle="1" w:styleId="BodyTextChar">
    <w:name w:val="Body Text Char"/>
    <w:basedOn w:val="DefaultParagraphFont"/>
    <w:link w:val="BodyText"/>
    <w:rsid w:val="009C36C0"/>
    <w:rPr>
      <w:rFonts w:ascii="Arial" w:hAnsi="Arial" w:cs="Arial"/>
      <w:lang w:val="en-NZ"/>
    </w:rPr>
  </w:style>
  <w:style w:type="paragraph" w:customStyle="1" w:styleId="PartyList">
    <w:name w:val="Party List"/>
    <w:basedOn w:val="BodyText"/>
    <w:rsid w:val="009C36C0"/>
    <w:pPr>
      <w:numPr>
        <w:numId w:val="6"/>
      </w:numPr>
      <w:tabs>
        <w:tab w:val="clear" w:pos="567"/>
      </w:tabs>
      <w:ind w:left="720" w:hanging="720"/>
    </w:pPr>
    <w:rPr>
      <w:b/>
    </w:rPr>
  </w:style>
  <w:style w:type="paragraph" w:customStyle="1" w:styleId="Heading">
    <w:name w:val="Heading"/>
    <w:basedOn w:val="BodyText"/>
    <w:next w:val="BodyText"/>
    <w:rsid w:val="009C36C0"/>
    <w:pPr>
      <w:keepNext/>
      <w:spacing w:before="360"/>
    </w:pPr>
    <w:rPr>
      <w:b/>
      <w:sz w:val="24"/>
      <w:szCs w:val="24"/>
    </w:rPr>
  </w:style>
  <w:style w:type="paragraph" w:customStyle="1" w:styleId="zDMSRef">
    <w:name w:val="z_DMS Ref"/>
    <w:basedOn w:val="Normal"/>
    <w:rsid w:val="009C36C0"/>
    <w:pPr>
      <w:tabs>
        <w:tab w:val="clear" w:pos="851"/>
      </w:tabs>
    </w:pPr>
    <w:rPr>
      <w:rFonts w:ascii="Arial" w:hAnsi="Arial"/>
      <w:sz w:val="12"/>
      <w:szCs w:val="12"/>
    </w:rPr>
  </w:style>
  <w:style w:type="paragraph" w:customStyle="1" w:styleId="ColumnStyle">
    <w:name w:val="Column Style"/>
    <w:basedOn w:val="Heading2"/>
    <w:link w:val="ColumnStyleChar"/>
    <w:qFormat/>
    <w:rsid w:val="005D391C"/>
    <w:pPr>
      <w:keepNext w:val="0"/>
      <w:numPr>
        <w:numId w:val="7"/>
      </w:numPr>
      <w:tabs>
        <w:tab w:val="clear" w:pos="851"/>
      </w:tabs>
      <w:spacing w:before="0" w:after="120"/>
    </w:pPr>
    <w:rPr>
      <w:color w:val="auto"/>
      <w:sz w:val="22"/>
    </w:rPr>
  </w:style>
  <w:style w:type="character" w:customStyle="1" w:styleId="ColumnStyleChar">
    <w:name w:val="Column Style Char"/>
    <w:basedOn w:val="Heading2Char"/>
    <w:link w:val="ColumnStyle"/>
    <w:rsid w:val="005D391C"/>
    <w:rPr>
      <w:rFonts w:ascii="Calibri" w:eastAsiaTheme="majorEastAsia" w:hAnsi="Calibri" w:cstheme="majorBidi"/>
      <w:color w:val="01A1C5"/>
      <w:sz w:val="22"/>
      <w:szCs w:val="24"/>
      <w:lang w:val="en-NZ"/>
    </w:rPr>
  </w:style>
  <w:style w:type="table" w:styleId="GridTable4-Accent1">
    <w:name w:val="Grid Table 4 Accent 1"/>
    <w:basedOn w:val="TableNormal"/>
    <w:uiPriority w:val="49"/>
    <w:rsid w:val="00695897"/>
    <w:tblPr>
      <w:tblStyleRowBandSize w:val="1"/>
      <w:tblStyleColBandSize w:val="1"/>
    </w:tblPr>
    <w:tcPr>
      <w:tcBorders>
        <w:top w:val="double" w:sz="4" w:space="0" w:color="01A1C5" w:themeColor="accent1"/>
      </w:tcBorders>
      <w:shd w:val="clear" w:color="auto" w:fill="C0F3FE" w:themeFill="accent1" w:themeFillTint="33"/>
    </w:tcPr>
    <w:tblStylePr w:type="firstRow">
      <w:rPr>
        <w:b/>
        <w:bCs/>
        <w:color w:val="FFFFFF" w:themeColor="background1"/>
      </w:rPr>
      <w:tblPr/>
      <w:tcPr>
        <w:tcBorders>
          <w:top w:val="single" w:sz="4" w:space="0" w:color="01A1C5" w:themeColor="accent1"/>
          <w:left w:val="single" w:sz="4" w:space="0" w:color="01A1C5" w:themeColor="accent1"/>
          <w:bottom w:val="single" w:sz="4" w:space="0" w:color="01A1C5" w:themeColor="accent1"/>
          <w:right w:val="single" w:sz="4" w:space="0" w:color="01A1C5" w:themeColor="accent1"/>
          <w:insideH w:val="nil"/>
          <w:insideV w:val="nil"/>
        </w:tcBorders>
        <w:shd w:val="clear" w:color="auto" w:fill="01A1C5" w:themeFill="accent1"/>
      </w:tcPr>
    </w:tblStylePr>
    <w:tblStylePr w:type="lastRow">
      <w:rPr>
        <w:b/>
        <w:bCs/>
      </w:rPr>
    </w:tblStylePr>
    <w:tblStylePr w:type="firstCol">
      <w:rPr>
        <w:b/>
        <w:bCs/>
      </w:rPr>
    </w:tblStylePr>
    <w:tblStylePr w:type="lastCol">
      <w:rPr>
        <w:b/>
        <w:bCs/>
      </w:rPr>
    </w:tblStylePr>
  </w:style>
  <w:style w:type="paragraph" w:styleId="CommentSubject">
    <w:name w:val="annotation subject"/>
    <w:basedOn w:val="CommentText"/>
    <w:next w:val="CommentText"/>
    <w:link w:val="CommentSubjectChar"/>
    <w:semiHidden/>
    <w:unhideWhenUsed/>
    <w:locked/>
    <w:rsid w:val="00EE16AF"/>
    <w:rPr>
      <w:b/>
      <w:bCs/>
    </w:rPr>
  </w:style>
  <w:style w:type="character" w:customStyle="1" w:styleId="CommentSubjectChar">
    <w:name w:val="Comment Subject Char"/>
    <w:basedOn w:val="CommentTextChar"/>
    <w:link w:val="CommentSubject"/>
    <w:semiHidden/>
    <w:rsid w:val="00EE16AF"/>
    <w:rPr>
      <w:rFonts w:ascii="Calibri" w:hAnsi="Calibri"/>
      <w:b/>
      <w:bCs/>
      <w:lang w:val="en-NZ"/>
    </w:rPr>
  </w:style>
  <w:style w:type="character" w:styleId="Mention">
    <w:name w:val="Mention"/>
    <w:basedOn w:val="DefaultParagraphFont"/>
    <w:uiPriority w:val="99"/>
    <w:unhideWhenUsed/>
    <w:rsid w:val="006623DC"/>
    <w:rPr>
      <w:color w:val="2B579A"/>
      <w:shd w:val="clear" w:color="auto" w:fill="E1DFDD"/>
    </w:rPr>
  </w:style>
  <w:style w:type="character" w:styleId="UnresolvedMention">
    <w:name w:val="Unresolved Mention"/>
    <w:basedOn w:val="DefaultParagraphFont"/>
    <w:uiPriority w:val="99"/>
    <w:semiHidden/>
    <w:unhideWhenUsed/>
    <w:rsid w:val="00236A9F"/>
    <w:rPr>
      <w:color w:val="605E5C"/>
      <w:shd w:val="clear" w:color="auto" w:fill="E1DFDD"/>
    </w:rPr>
  </w:style>
  <w:style w:type="paragraph" w:styleId="Revision">
    <w:name w:val="Revision"/>
    <w:hidden/>
    <w:uiPriority w:val="99"/>
    <w:semiHidden/>
    <w:rsid w:val="008A53CE"/>
    <w:rPr>
      <w:rFonts w:ascii="Calibri" w:hAnsi="Calibri"/>
      <w:sz w:val="22"/>
      <w:lang w:val="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80780">
      <w:bodyDiv w:val="1"/>
      <w:marLeft w:val="0"/>
      <w:marRight w:val="0"/>
      <w:marTop w:val="0"/>
      <w:marBottom w:val="0"/>
      <w:divBdr>
        <w:top w:val="none" w:sz="0" w:space="0" w:color="auto"/>
        <w:left w:val="none" w:sz="0" w:space="0" w:color="auto"/>
        <w:bottom w:val="none" w:sz="0" w:space="0" w:color="auto"/>
        <w:right w:val="none" w:sz="0" w:space="0" w:color="auto"/>
      </w:divBdr>
    </w:div>
    <w:div w:id="197665156">
      <w:bodyDiv w:val="1"/>
      <w:marLeft w:val="0"/>
      <w:marRight w:val="0"/>
      <w:marTop w:val="0"/>
      <w:marBottom w:val="0"/>
      <w:divBdr>
        <w:top w:val="none" w:sz="0" w:space="0" w:color="auto"/>
        <w:left w:val="none" w:sz="0" w:space="0" w:color="auto"/>
        <w:bottom w:val="none" w:sz="0" w:space="0" w:color="auto"/>
        <w:right w:val="none" w:sz="0" w:space="0" w:color="auto"/>
      </w:divBdr>
      <w:divsChild>
        <w:div w:id="818889170">
          <w:marLeft w:val="0"/>
          <w:marRight w:val="0"/>
          <w:marTop w:val="0"/>
          <w:marBottom w:val="0"/>
          <w:divBdr>
            <w:top w:val="none" w:sz="0" w:space="0" w:color="auto"/>
            <w:left w:val="none" w:sz="0" w:space="0" w:color="auto"/>
            <w:bottom w:val="none" w:sz="0" w:space="0" w:color="auto"/>
            <w:right w:val="none" w:sz="0" w:space="0" w:color="auto"/>
          </w:divBdr>
        </w:div>
      </w:divsChild>
    </w:div>
    <w:div w:id="332685834">
      <w:bodyDiv w:val="1"/>
      <w:marLeft w:val="0"/>
      <w:marRight w:val="0"/>
      <w:marTop w:val="0"/>
      <w:marBottom w:val="0"/>
      <w:divBdr>
        <w:top w:val="none" w:sz="0" w:space="0" w:color="auto"/>
        <w:left w:val="none" w:sz="0" w:space="0" w:color="auto"/>
        <w:bottom w:val="none" w:sz="0" w:space="0" w:color="auto"/>
        <w:right w:val="none" w:sz="0" w:space="0" w:color="auto"/>
      </w:divBdr>
      <w:divsChild>
        <w:div w:id="1782605592">
          <w:marLeft w:val="0"/>
          <w:marRight w:val="0"/>
          <w:marTop w:val="0"/>
          <w:marBottom w:val="0"/>
          <w:divBdr>
            <w:top w:val="none" w:sz="0" w:space="0" w:color="auto"/>
            <w:left w:val="none" w:sz="0" w:space="0" w:color="auto"/>
            <w:bottom w:val="none" w:sz="0" w:space="0" w:color="auto"/>
            <w:right w:val="none" w:sz="0" w:space="0" w:color="auto"/>
          </w:divBdr>
        </w:div>
      </w:divsChild>
    </w:div>
    <w:div w:id="349525887">
      <w:bodyDiv w:val="1"/>
      <w:marLeft w:val="0"/>
      <w:marRight w:val="0"/>
      <w:marTop w:val="0"/>
      <w:marBottom w:val="0"/>
      <w:divBdr>
        <w:top w:val="none" w:sz="0" w:space="0" w:color="auto"/>
        <w:left w:val="none" w:sz="0" w:space="0" w:color="auto"/>
        <w:bottom w:val="none" w:sz="0" w:space="0" w:color="auto"/>
        <w:right w:val="none" w:sz="0" w:space="0" w:color="auto"/>
      </w:divBdr>
    </w:div>
    <w:div w:id="361517981">
      <w:bodyDiv w:val="1"/>
      <w:marLeft w:val="0"/>
      <w:marRight w:val="0"/>
      <w:marTop w:val="0"/>
      <w:marBottom w:val="0"/>
      <w:divBdr>
        <w:top w:val="none" w:sz="0" w:space="0" w:color="auto"/>
        <w:left w:val="none" w:sz="0" w:space="0" w:color="auto"/>
        <w:bottom w:val="none" w:sz="0" w:space="0" w:color="auto"/>
        <w:right w:val="none" w:sz="0" w:space="0" w:color="auto"/>
      </w:divBdr>
    </w:div>
    <w:div w:id="386417762">
      <w:bodyDiv w:val="1"/>
      <w:marLeft w:val="0"/>
      <w:marRight w:val="0"/>
      <w:marTop w:val="0"/>
      <w:marBottom w:val="0"/>
      <w:divBdr>
        <w:top w:val="none" w:sz="0" w:space="0" w:color="auto"/>
        <w:left w:val="none" w:sz="0" w:space="0" w:color="auto"/>
        <w:bottom w:val="none" w:sz="0" w:space="0" w:color="auto"/>
        <w:right w:val="none" w:sz="0" w:space="0" w:color="auto"/>
      </w:divBdr>
    </w:div>
    <w:div w:id="405996686">
      <w:bodyDiv w:val="1"/>
      <w:marLeft w:val="0"/>
      <w:marRight w:val="0"/>
      <w:marTop w:val="0"/>
      <w:marBottom w:val="0"/>
      <w:divBdr>
        <w:top w:val="none" w:sz="0" w:space="0" w:color="auto"/>
        <w:left w:val="none" w:sz="0" w:space="0" w:color="auto"/>
        <w:bottom w:val="none" w:sz="0" w:space="0" w:color="auto"/>
        <w:right w:val="none" w:sz="0" w:space="0" w:color="auto"/>
      </w:divBdr>
    </w:div>
    <w:div w:id="623578157">
      <w:bodyDiv w:val="1"/>
      <w:marLeft w:val="0"/>
      <w:marRight w:val="0"/>
      <w:marTop w:val="0"/>
      <w:marBottom w:val="0"/>
      <w:divBdr>
        <w:top w:val="none" w:sz="0" w:space="0" w:color="auto"/>
        <w:left w:val="none" w:sz="0" w:space="0" w:color="auto"/>
        <w:bottom w:val="none" w:sz="0" w:space="0" w:color="auto"/>
        <w:right w:val="none" w:sz="0" w:space="0" w:color="auto"/>
      </w:divBdr>
    </w:div>
    <w:div w:id="724377501">
      <w:bodyDiv w:val="1"/>
      <w:marLeft w:val="0"/>
      <w:marRight w:val="0"/>
      <w:marTop w:val="0"/>
      <w:marBottom w:val="0"/>
      <w:divBdr>
        <w:top w:val="none" w:sz="0" w:space="0" w:color="auto"/>
        <w:left w:val="none" w:sz="0" w:space="0" w:color="auto"/>
        <w:bottom w:val="none" w:sz="0" w:space="0" w:color="auto"/>
        <w:right w:val="none" w:sz="0" w:space="0" w:color="auto"/>
      </w:divBdr>
    </w:div>
    <w:div w:id="838739176">
      <w:bodyDiv w:val="1"/>
      <w:marLeft w:val="0"/>
      <w:marRight w:val="0"/>
      <w:marTop w:val="0"/>
      <w:marBottom w:val="0"/>
      <w:divBdr>
        <w:top w:val="none" w:sz="0" w:space="0" w:color="auto"/>
        <w:left w:val="none" w:sz="0" w:space="0" w:color="auto"/>
        <w:bottom w:val="none" w:sz="0" w:space="0" w:color="auto"/>
        <w:right w:val="none" w:sz="0" w:space="0" w:color="auto"/>
      </w:divBdr>
    </w:div>
    <w:div w:id="1278834626">
      <w:bodyDiv w:val="1"/>
      <w:marLeft w:val="0"/>
      <w:marRight w:val="0"/>
      <w:marTop w:val="0"/>
      <w:marBottom w:val="0"/>
      <w:divBdr>
        <w:top w:val="none" w:sz="0" w:space="0" w:color="auto"/>
        <w:left w:val="none" w:sz="0" w:space="0" w:color="auto"/>
        <w:bottom w:val="none" w:sz="0" w:space="0" w:color="auto"/>
        <w:right w:val="none" w:sz="0" w:space="0" w:color="auto"/>
      </w:divBdr>
      <w:divsChild>
        <w:div w:id="1049844401">
          <w:marLeft w:val="0"/>
          <w:marRight w:val="0"/>
          <w:marTop w:val="0"/>
          <w:marBottom w:val="0"/>
          <w:divBdr>
            <w:top w:val="none" w:sz="0" w:space="0" w:color="auto"/>
            <w:left w:val="none" w:sz="0" w:space="0" w:color="auto"/>
            <w:bottom w:val="none" w:sz="0" w:space="0" w:color="auto"/>
            <w:right w:val="none" w:sz="0" w:space="0" w:color="auto"/>
          </w:divBdr>
        </w:div>
        <w:div w:id="1924071601">
          <w:marLeft w:val="0"/>
          <w:marRight w:val="0"/>
          <w:marTop w:val="0"/>
          <w:marBottom w:val="0"/>
          <w:divBdr>
            <w:top w:val="none" w:sz="0" w:space="0" w:color="auto"/>
            <w:left w:val="none" w:sz="0" w:space="0" w:color="auto"/>
            <w:bottom w:val="none" w:sz="0" w:space="0" w:color="auto"/>
            <w:right w:val="none" w:sz="0" w:space="0" w:color="auto"/>
          </w:divBdr>
        </w:div>
      </w:divsChild>
    </w:div>
    <w:div w:id="1478181575">
      <w:bodyDiv w:val="1"/>
      <w:marLeft w:val="0"/>
      <w:marRight w:val="0"/>
      <w:marTop w:val="0"/>
      <w:marBottom w:val="0"/>
      <w:divBdr>
        <w:top w:val="none" w:sz="0" w:space="0" w:color="auto"/>
        <w:left w:val="none" w:sz="0" w:space="0" w:color="auto"/>
        <w:bottom w:val="none" w:sz="0" w:space="0" w:color="auto"/>
        <w:right w:val="none" w:sz="0" w:space="0" w:color="auto"/>
      </w:divBdr>
    </w:div>
    <w:div w:id="1478382247">
      <w:bodyDiv w:val="1"/>
      <w:marLeft w:val="0"/>
      <w:marRight w:val="0"/>
      <w:marTop w:val="0"/>
      <w:marBottom w:val="0"/>
      <w:divBdr>
        <w:top w:val="none" w:sz="0" w:space="0" w:color="auto"/>
        <w:left w:val="none" w:sz="0" w:space="0" w:color="auto"/>
        <w:bottom w:val="none" w:sz="0" w:space="0" w:color="auto"/>
        <w:right w:val="none" w:sz="0" w:space="0" w:color="auto"/>
      </w:divBdr>
    </w:div>
    <w:div w:id="1694066871">
      <w:bodyDiv w:val="1"/>
      <w:marLeft w:val="0"/>
      <w:marRight w:val="0"/>
      <w:marTop w:val="0"/>
      <w:marBottom w:val="0"/>
      <w:divBdr>
        <w:top w:val="none" w:sz="0" w:space="0" w:color="auto"/>
        <w:left w:val="none" w:sz="0" w:space="0" w:color="auto"/>
        <w:bottom w:val="none" w:sz="0" w:space="0" w:color="auto"/>
        <w:right w:val="none" w:sz="0" w:space="0" w:color="auto"/>
      </w:divBdr>
    </w:div>
    <w:div w:id="1750074038">
      <w:bodyDiv w:val="1"/>
      <w:marLeft w:val="0"/>
      <w:marRight w:val="0"/>
      <w:marTop w:val="0"/>
      <w:marBottom w:val="0"/>
      <w:divBdr>
        <w:top w:val="none" w:sz="0" w:space="0" w:color="auto"/>
        <w:left w:val="none" w:sz="0" w:space="0" w:color="auto"/>
        <w:bottom w:val="none" w:sz="0" w:space="0" w:color="auto"/>
        <w:right w:val="none" w:sz="0" w:space="0" w:color="auto"/>
      </w:divBdr>
    </w:div>
    <w:div w:id="1803964615">
      <w:bodyDiv w:val="1"/>
      <w:marLeft w:val="0"/>
      <w:marRight w:val="0"/>
      <w:marTop w:val="0"/>
      <w:marBottom w:val="0"/>
      <w:divBdr>
        <w:top w:val="none" w:sz="0" w:space="0" w:color="auto"/>
        <w:left w:val="none" w:sz="0" w:space="0" w:color="auto"/>
        <w:bottom w:val="none" w:sz="0" w:space="0" w:color="auto"/>
        <w:right w:val="none" w:sz="0" w:space="0" w:color="auto"/>
      </w:divBdr>
    </w:div>
    <w:div w:id="1873299332">
      <w:bodyDiv w:val="1"/>
      <w:marLeft w:val="0"/>
      <w:marRight w:val="0"/>
      <w:marTop w:val="0"/>
      <w:marBottom w:val="0"/>
      <w:divBdr>
        <w:top w:val="none" w:sz="0" w:space="0" w:color="auto"/>
        <w:left w:val="none" w:sz="0" w:space="0" w:color="auto"/>
        <w:bottom w:val="none" w:sz="0" w:space="0" w:color="auto"/>
        <w:right w:val="none" w:sz="0" w:space="0" w:color="auto"/>
      </w:divBdr>
    </w:div>
    <w:div w:id="2139759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file:///Q:\STANDARD\TEMPLATE\Draft%20templates%20do%20not%20use%20yet\Linked%20logo%20&amp;%20Footer%20plus%20table%20example\equinox_logo_use_in_MSWord%20new.wmf" TargetMode="Externa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24" Type="http://schemas.openxmlformats.org/officeDocument/2006/relationships/theme" Target="theme/theme1.xml"/><Relationship Id="rId5" Type="http://schemas.openxmlformats.org/officeDocument/2006/relationships/numbering" Target="numbering.xml"/><Relationship Id="rId15" Type="http://schemas.microsoft.com/office/2011/relationships/commentsExtended" Target="commentsExtended.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https://equinoxit.sharepoint.com/sites/Team-Auckland/Shared%20Documents/Documents/Agreements/SOW%20-%20Short%20Form.dotx" TargetMode="External"/></Relationships>
</file>

<file path=word/theme/theme1.xml><?xml version="1.0" encoding="utf-8"?>
<a:theme xmlns:a="http://schemas.openxmlformats.org/drawingml/2006/main" name="Office Theme">
  <a:themeElements>
    <a:clrScheme name="Equinox Standard 2013">
      <a:dk1>
        <a:sysClr val="windowText" lastClr="000000"/>
      </a:dk1>
      <a:lt1>
        <a:sysClr val="window" lastClr="FFFFFF"/>
      </a:lt1>
      <a:dk2>
        <a:srgbClr val="58585A"/>
      </a:dk2>
      <a:lt2>
        <a:srgbClr val="FFFFFF"/>
      </a:lt2>
      <a:accent1>
        <a:srgbClr val="01A1C5"/>
      </a:accent1>
      <a:accent2>
        <a:srgbClr val="F57220"/>
      </a:accent2>
      <a:accent3>
        <a:srgbClr val="E6E3DC"/>
      </a:accent3>
      <a:accent4>
        <a:srgbClr val="6C6960"/>
      </a:accent4>
      <a:accent5>
        <a:srgbClr val="FFFFFF"/>
      </a:accent5>
      <a:accent6>
        <a:srgbClr val="FFFFFF"/>
      </a:accent6>
      <a:hlink>
        <a:srgbClr val="F57220"/>
      </a:hlink>
      <a:folHlink>
        <a:srgbClr val="F5722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f37b53ae-c7d1-465e-97a7-2cf11b5927dc">
      <UserInfo>
        <DisplayName>Andrew McDowell</DisplayName>
        <AccountId>18</AccountId>
        <AccountType/>
      </UserInfo>
      <UserInfo>
        <DisplayName>David Reiss</DisplayName>
        <AccountId>12</AccountId>
        <AccountType/>
      </UserInfo>
      <UserInfo>
        <DisplayName>Nilay Bhima</DisplayName>
        <AccountId>13</AccountId>
        <AccountType/>
      </UserInfo>
      <UserInfo>
        <DisplayName>Ajit Garikipati</DisplayName>
        <AccountId>17</AccountId>
        <AccountType/>
      </UserInfo>
      <UserInfo>
        <DisplayName>Rick Morgan</DisplayName>
        <AccountId>33</AccountId>
        <AccountType/>
      </UserInfo>
      <UserInfo>
        <DisplayName>Erik Poulsen</DisplayName>
        <AccountId>93</AccountId>
        <AccountType/>
      </UserInfo>
      <UserInfo>
        <DisplayName>Ben Gallimore</DisplayName>
        <AccountId>104</AccountId>
        <AccountType/>
      </UserInfo>
    </SharedWithUsers>
    <lcf76f155ced4ddcb4097134ff3c332f xmlns="6c821200-b7c6-47d6-a12f-3ddfffb8ba50">
      <Terms xmlns="http://schemas.microsoft.com/office/infopath/2007/PartnerControls"/>
    </lcf76f155ced4ddcb4097134ff3c332f>
    <TaxCatchAll xmlns="f37b53ae-c7d1-465e-97a7-2cf11b5927dc"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A3EB2B15AE0B8247B0D323B237DE660E" ma:contentTypeVersion="17" ma:contentTypeDescription="Create a new document." ma:contentTypeScope="" ma:versionID="90c9416b6cd77d1e4bc7b34e882a46b6">
  <xsd:schema xmlns:xsd="http://www.w3.org/2001/XMLSchema" xmlns:xs="http://www.w3.org/2001/XMLSchema" xmlns:p="http://schemas.microsoft.com/office/2006/metadata/properties" xmlns:ns2="6c821200-b7c6-47d6-a12f-3ddfffb8ba50" xmlns:ns3="f37b53ae-c7d1-465e-97a7-2cf11b5927dc" targetNamespace="http://schemas.microsoft.com/office/2006/metadata/properties" ma:root="true" ma:fieldsID="d4b9be802e61432c828d06506289edee" ns2:_="" ns3:_="">
    <xsd:import namespace="6c821200-b7c6-47d6-a12f-3ddfffb8ba50"/>
    <xsd:import namespace="f37b53ae-c7d1-465e-97a7-2cf11b5927d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821200-b7c6-47d6-a12f-3ddfffb8ba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6341bf2-7f01-49be-8b98-55c020cfb642"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37b53ae-c7d1-465e-97a7-2cf11b5927dc"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599018c-bb37-427b-b068-7ecf982dbf1e}" ma:internalName="TaxCatchAll" ma:showField="CatchAllData" ma:web="f37b53ae-c7d1-465e-97a7-2cf11b5927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F28245-D5A0-408A-B4E4-0C66523EEBF0}">
  <ds:schemaRefs>
    <ds:schemaRef ds:uri="http://schemas.microsoft.com/sharepoint/v3/contenttype/forms"/>
  </ds:schemaRefs>
</ds:datastoreItem>
</file>

<file path=customXml/itemProps2.xml><?xml version="1.0" encoding="utf-8"?>
<ds:datastoreItem xmlns:ds="http://schemas.openxmlformats.org/officeDocument/2006/customXml" ds:itemID="{8E3372BE-22AE-406D-ADE4-A2D6BC639B6C}">
  <ds:schemaRefs>
    <ds:schemaRef ds:uri="http://schemas.microsoft.com/office/2006/metadata/properties"/>
    <ds:schemaRef ds:uri="http://schemas.microsoft.com/office/infopath/2007/PartnerControls"/>
    <ds:schemaRef ds:uri="f37b53ae-c7d1-465e-97a7-2cf11b5927dc"/>
    <ds:schemaRef ds:uri="6c821200-b7c6-47d6-a12f-3ddfffb8ba50"/>
  </ds:schemaRefs>
</ds:datastoreItem>
</file>

<file path=customXml/itemProps3.xml><?xml version="1.0" encoding="utf-8"?>
<ds:datastoreItem xmlns:ds="http://schemas.openxmlformats.org/officeDocument/2006/customXml" ds:itemID="{323C08AF-460B-446A-9B4C-070948C5951C}">
  <ds:schemaRefs>
    <ds:schemaRef ds:uri="http://schemas.openxmlformats.org/officeDocument/2006/bibliography"/>
  </ds:schemaRefs>
</ds:datastoreItem>
</file>

<file path=customXml/itemProps4.xml><?xml version="1.0" encoding="utf-8"?>
<ds:datastoreItem xmlns:ds="http://schemas.openxmlformats.org/officeDocument/2006/customXml" ds:itemID="{F2E3B4AB-0277-4045-A172-0087E62553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821200-b7c6-47d6-a12f-3ddfffb8ba50"/>
    <ds:schemaRef ds:uri="f37b53ae-c7d1-465e-97a7-2cf11b5927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SOW%20-%20Short%20Form.dotx</Template>
  <TotalTime>1</TotalTime>
  <Pages>4</Pages>
  <Words>944</Words>
  <Characters>5477</Characters>
  <Application>Microsoft Office Word</Application>
  <DocSecurity>0</DocSecurity>
  <Lines>176</Lines>
  <Paragraphs>105</Paragraphs>
  <ScaleCrop>false</ScaleCrop>
  <Company>Equinox IT</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Reiss</dc:creator>
  <cp:keywords/>
  <cp:lastModifiedBy>Andrew McDowell</cp:lastModifiedBy>
  <cp:revision>932</cp:revision>
  <cp:lastPrinted>2020-10-20T19:32:00Z</cp:lastPrinted>
  <dcterms:created xsi:type="dcterms:W3CDTF">2024-10-29T02:18:00Z</dcterms:created>
  <dcterms:modified xsi:type="dcterms:W3CDTF">2026-02-18T03:03:00Z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0x010100A3EB2B15AE0B8247B0D323B237DE660E</vt:lpwstr>
  </property>
  <property fmtid="{D5CDD505-2E9C-101B-9397-08002B2CF9AE}" pid="3" name="MediaServiceImageTags">
    <vt:lpwstr/>
  </property>
  <property fmtid="{D5CDD505-2E9C-101B-9397-08002B2CF9AE}" pid="4" name="docLang">
    <vt:lpwstr>en</vt:lpwstr>
  </property>
</Properties>
</file>